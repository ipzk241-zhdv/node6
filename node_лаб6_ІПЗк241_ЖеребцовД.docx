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DB4A3" w14:textId="609AA520" w:rsidR="000518DF" w:rsidRPr="00172ED4" w:rsidRDefault="000518DF" w:rsidP="000518D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bookmarkStart w:id="0" w:name="_Hlk227844591"/>
      <w:bookmarkStart w:id="1" w:name="_Hlk208238919"/>
      <w:bookmarkStart w:id="2" w:name="_Hlk208238830"/>
      <w:bookmarkEnd w:id="0"/>
      <w:r w:rsidRPr="00966701">
        <w:rPr>
          <w:rFonts w:ascii="Times New Roman" w:hAnsi="Times New Roman"/>
          <w:sz w:val="28"/>
          <w:szCs w:val="28"/>
        </w:rPr>
        <w:t>Лабораторна робота №</w:t>
      </w:r>
      <w:r w:rsidR="00846405">
        <w:rPr>
          <w:rFonts w:ascii="Times New Roman" w:hAnsi="Times New Roman"/>
          <w:sz w:val="28"/>
          <w:szCs w:val="28"/>
          <w:lang w:val="en-US"/>
        </w:rPr>
        <w:t>6</w:t>
      </w:r>
    </w:p>
    <w:p w14:paraId="5DB7C4D4" w14:textId="262C80F9" w:rsidR="000518DF" w:rsidRDefault="00846405" w:rsidP="000518D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46405">
        <w:rPr>
          <w:rFonts w:ascii="Times New Roman" w:hAnsi="Times New Roman"/>
          <w:b/>
          <w:bCs/>
          <w:sz w:val="28"/>
          <w:szCs w:val="28"/>
          <w:lang w:val="ru-RU"/>
        </w:rPr>
        <w:t>CI/CD та деплой на fly.io</w:t>
      </w:r>
    </w:p>
    <w:p w14:paraId="6E06DD58" w14:textId="3803614B" w:rsidR="000518DF" w:rsidRDefault="000518DF" w:rsidP="0005135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66701">
        <w:rPr>
          <w:rFonts w:ascii="Times New Roman" w:hAnsi="Times New Roman"/>
          <w:sz w:val="28"/>
          <w:szCs w:val="28"/>
        </w:rPr>
        <w:t xml:space="preserve">Мета: </w:t>
      </w:r>
      <w:r w:rsidR="00846405" w:rsidRPr="00846405">
        <w:rPr>
          <w:rFonts w:ascii="Times New Roman" w:hAnsi="Times New Roman"/>
          <w:sz w:val="28"/>
          <w:szCs w:val="28"/>
        </w:rPr>
        <w:t xml:space="preserve">Метою лабораторної роботи є набуття практичних навичок автоматизації збірки, тестування та розгортання Node.js-застосунку у хмарі шляхом продовження роботи з </w:t>
      </w:r>
      <w:proofErr w:type="spellStart"/>
      <w:r w:rsidR="00846405" w:rsidRPr="00846405">
        <w:rPr>
          <w:rFonts w:ascii="Times New Roman" w:hAnsi="Times New Roman"/>
          <w:sz w:val="28"/>
          <w:szCs w:val="28"/>
        </w:rPr>
        <w:t>контейнеризованим</w:t>
      </w:r>
      <w:proofErr w:type="spellEnd"/>
      <w:r w:rsidR="00846405" w:rsidRPr="00846405">
        <w:rPr>
          <w:rFonts w:ascii="Times New Roman" w:hAnsi="Times New Roman"/>
          <w:sz w:val="28"/>
          <w:szCs w:val="28"/>
        </w:rPr>
        <w:t xml:space="preserve"> REST API</w:t>
      </w:r>
    </w:p>
    <w:p w14:paraId="3DEA4B0E" w14:textId="40E2459B" w:rsidR="001D08C3" w:rsidRDefault="000518DF" w:rsidP="00051356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69A0">
        <w:rPr>
          <w:rFonts w:ascii="Times New Roman" w:hAnsi="Times New Roman"/>
          <w:b/>
          <w:bCs/>
          <w:sz w:val="28"/>
          <w:szCs w:val="28"/>
        </w:rPr>
        <w:t>Завдання №1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. </w:t>
      </w:r>
      <w:bookmarkEnd w:id="1"/>
      <w:bookmarkEnd w:id="2"/>
      <w:r w:rsidR="00846405" w:rsidRPr="00846405">
        <w:rPr>
          <w:rFonts w:ascii="Times New Roman" w:hAnsi="Times New Roman"/>
          <w:sz w:val="28"/>
          <w:szCs w:val="28"/>
        </w:rPr>
        <w:t xml:space="preserve">Ручний </w:t>
      </w:r>
      <w:proofErr w:type="spellStart"/>
      <w:r w:rsidR="00846405" w:rsidRPr="00846405">
        <w:rPr>
          <w:rFonts w:ascii="Times New Roman" w:hAnsi="Times New Roman"/>
          <w:sz w:val="28"/>
          <w:szCs w:val="28"/>
        </w:rPr>
        <w:t>деплой</w:t>
      </w:r>
      <w:proofErr w:type="spellEnd"/>
      <w:r w:rsidR="00846405" w:rsidRPr="00846405">
        <w:rPr>
          <w:rFonts w:ascii="Times New Roman" w:hAnsi="Times New Roman"/>
          <w:sz w:val="28"/>
          <w:szCs w:val="28"/>
        </w:rPr>
        <w:t xml:space="preserve"> на fly.io</w:t>
      </w:r>
    </w:p>
    <w:p w14:paraId="2DAFAAA9" w14:textId="0D8DCBD0" w:rsidR="00846405" w:rsidRDefault="00846405" w:rsidP="0064199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46405">
        <w:rPr>
          <w:rFonts w:ascii="Times New Roman" w:hAnsi="Times New Roman"/>
          <w:sz w:val="28"/>
          <w:szCs w:val="28"/>
        </w:rPr>
        <w:t xml:space="preserve">Розгорніть застосунок із </w:t>
      </w:r>
      <w:proofErr w:type="spellStart"/>
      <w:r w:rsidRPr="00846405">
        <w:rPr>
          <w:rFonts w:ascii="Times New Roman" w:hAnsi="Times New Roman"/>
          <w:sz w:val="28"/>
          <w:szCs w:val="28"/>
        </w:rPr>
        <w:t>лаб</w:t>
      </w:r>
      <w:proofErr w:type="spellEnd"/>
      <w:r w:rsidRPr="00846405">
        <w:rPr>
          <w:rFonts w:ascii="Times New Roman" w:hAnsi="Times New Roman"/>
          <w:sz w:val="28"/>
          <w:szCs w:val="28"/>
        </w:rPr>
        <w:t xml:space="preserve">. 5 на fly.io вручну через </w:t>
      </w:r>
      <w:proofErr w:type="spellStart"/>
      <w:r w:rsidRPr="00846405">
        <w:rPr>
          <w:rFonts w:ascii="Times New Roman" w:hAnsi="Times New Roman"/>
          <w:sz w:val="28"/>
          <w:szCs w:val="28"/>
        </w:rPr>
        <w:t>flyctl</w:t>
      </w:r>
      <w:proofErr w:type="spellEnd"/>
      <w:r w:rsidRPr="00846405">
        <w:rPr>
          <w:rFonts w:ascii="Times New Roman" w:hAnsi="Times New Roman"/>
          <w:sz w:val="28"/>
          <w:szCs w:val="28"/>
        </w:rPr>
        <w:t>.</w:t>
      </w:r>
    </w:p>
    <w:p w14:paraId="47DBB050" w14:textId="77777777" w:rsidR="004A3C72" w:rsidRDefault="004A3C72" w:rsidP="0064199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3C72">
        <w:rPr>
          <w:rFonts w:ascii="Times New Roman" w:hAnsi="Times New Roman"/>
          <w:sz w:val="28"/>
          <w:szCs w:val="28"/>
        </w:rPr>
        <w:t xml:space="preserve">Зареєструйтесь на fly.io та встановіть </w:t>
      </w:r>
      <w:proofErr w:type="spellStart"/>
      <w:r w:rsidRPr="004A3C72">
        <w:rPr>
          <w:rFonts w:ascii="Times New Roman" w:hAnsi="Times New Roman"/>
          <w:sz w:val="28"/>
          <w:szCs w:val="28"/>
        </w:rPr>
        <w:t>flyctl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(див. офіційну документацію для вашої ОС). Виконайте автентифікацію.</w:t>
      </w:r>
    </w:p>
    <w:p w14:paraId="75416F39" w14:textId="77777777" w:rsidR="004A3C72" w:rsidRDefault="004A3C72" w:rsidP="0064199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A3C72">
        <w:rPr>
          <w:rFonts w:ascii="Times New Roman" w:hAnsi="Times New Roman"/>
          <w:sz w:val="28"/>
          <w:szCs w:val="28"/>
        </w:rPr>
        <w:t>Ініціалізуйте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застосунок у корені </w:t>
      </w:r>
      <w:proofErr w:type="spellStart"/>
      <w:r w:rsidRPr="004A3C72">
        <w:rPr>
          <w:rFonts w:ascii="Times New Roman" w:hAnsi="Times New Roman"/>
          <w:sz w:val="28"/>
          <w:szCs w:val="28"/>
        </w:rPr>
        <w:t>проєкту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4A3C72">
        <w:rPr>
          <w:rFonts w:ascii="Times New Roman" w:hAnsi="Times New Roman"/>
          <w:sz w:val="28"/>
          <w:szCs w:val="28"/>
        </w:rPr>
        <w:t>лаб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. 5. Під час ініціалізації використайте наявний </w:t>
      </w:r>
      <w:proofErr w:type="spellStart"/>
      <w:r w:rsidRPr="004A3C72">
        <w:rPr>
          <w:rFonts w:ascii="Times New Roman" w:hAnsi="Times New Roman"/>
          <w:sz w:val="28"/>
          <w:szCs w:val="28"/>
        </w:rPr>
        <w:t>Dockerfile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— не створюйте базу даних на fly.io, </w:t>
      </w:r>
      <w:proofErr w:type="spellStart"/>
      <w:r w:rsidRPr="004A3C72">
        <w:rPr>
          <w:rFonts w:ascii="Times New Roman" w:hAnsi="Times New Roman"/>
          <w:sz w:val="28"/>
          <w:szCs w:val="28"/>
        </w:rPr>
        <w:t>MongoDB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залишається зовнішньою (</w:t>
      </w:r>
      <w:proofErr w:type="spellStart"/>
      <w:r w:rsidRPr="004A3C72">
        <w:rPr>
          <w:rFonts w:ascii="Times New Roman" w:hAnsi="Times New Roman"/>
          <w:sz w:val="28"/>
          <w:szCs w:val="28"/>
        </w:rPr>
        <w:t>MongoDB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</w:rPr>
        <w:t>Atlas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4A3C72">
        <w:rPr>
          <w:rFonts w:ascii="Times New Roman" w:hAnsi="Times New Roman"/>
          <w:sz w:val="28"/>
          <w:szCs w:val="28"/>
        </w:rPr>
        <w:t>лаб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. 4). </w:t>
      </w:r>
    </w:p>
    <w:p w14:paraId="13D0AA08" w14:textId="65FC5CF8" w:rsidR="004A3C72" w:rsidRDefault="004A3C72" w:rsidP="0064199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A3C72">
        <w:rPr>
          <w:rFonts w:ascii="Times New Roman" w:hAnsi="Times New Roman"/>
          <w:sz w:val="28"/>
          <w:szCs w:val="28"/>
        </w:rPr>
        <w:t xml:space="preserve">Переконайтесь, що згенерований </w:t>
      </w:r>
      <w:proofErr w:type="spellStart"/>
      <w:r w:rsidRPr="004A3C72">
        <w:rPr>
          <w:rFonts w:ascii="Times New Roman" w:hAnsi="Times New Roman"/>
          <w:sz w:val="28"/>
          <w:szCs w:val="28"/>
        </w:rPr>
        <w:t>fly.toml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</w:rPr>
        <w:t>коректно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посилається на ваш </w:t>
      </w:r>
      <w:proofErr w:type="spellStart"/>
      <w:r w:rsidRPr="004A3C72">
        <w:rPr>
          <w:rFonts w:ascii="Times New Roman" w:hAnsi="Times New Roman"/>
          <w:sz w:val="28"/>
          <w:szCs w:val="28"/>
        </w:rPr>
        <w:t>Dockerfile</w:t>
      </w:r>
      <w:proofErr w:type="spellEnd"/>
      <w:r w:rsidRPr="004A3C72">
        <w:rPr>
          <w:rFonts w:ascii="Times New Roman" w:hAnsi="Times New Roman"/>
          <w:sz w:val="28"/>
          <w:szCs w:val="28"/>
        </w:rPr>
        <w:t xml:space="preserve"> та відкриває потрібний внутрішній порт.</w:t>
      </w:r>
    </w:p>
    <w:p w14:paraId="6C8E8A84" w14:textId="2677D51B" w:rsidR="00846405" w:rsidRDefault="00486F64" w:rsidP="0084640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86F64">
        <w:rPr>
          <w:rFonts w:ascii="Times New Roman" w:hAnsi="Times New Roman"/>
          <w:sz w:val="28"/>
          <w:szCs w:val="28"/>
        </w:rPr>
        <w:drawing>
          <wp:inline distT="0" distB="0" distL="0" distR="0" wp14:anchorId="4004B675" wp14:editId="53CFD741">
            <wp:extent cx="6299835" cy="200914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72D" w14:textId="5E78B1A4" w:rsidR="00486F64" w:rsidRDefault="00486F64" w:rsidP="00846405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1.1 – </w:t>
      </w:r>
      <w:r>
        <w:rPr>
          <w:rFonts w:ascii="Times New Roman" w:hAnsi="Times New Roman"/>
          <w:sz w:val="28"/>
          <w:szCs w:val="28"/>
          <w:lang w:val="en-US"/>
        </w:rPr>
        <w:t>fly launch</w:t>
      </w:r>
    </w:p>
    <w:p w14:paraId="5743BBFD" w14:textId="0412A49A" w:rsidR="00486F64" w:rsidRDefault="00486F64" w:rsidP="00846405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486F64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68347249" wp14:editId="31850446">
            <wp:extent cx="6299835" cy="2626360"/>
            <wp:effectExtent l="0" t="0" r="571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31E2" w14:textId="14504D5D" w:rsidR="00A22A6C" w:rsidRDefault="00486F64" w:rsidP="004A3C72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1.2 – </w:t>
      </w:r>
      <w:r>
        <w:rPr>
          <w:rFonts w:ascii="Times New Roman" w:hAnsi="Times New Roman"/>
          <w:sz w:val="28"/>
          <w:szCs w:val="28"/>
          <w:lang w:val="en-US"/>
        </w:rPr>
        <w:t>build summary</w:t>
      </w:r>
    </w:p>
    <w:p w14:paraId="6FB4F0E6" w14:textId="4CE47CC0" w:rsidR="00486F64" w:rsidRDefault="004A3C72" w:rsidP="004A3C7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Задайте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секрети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застосунку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рядок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підключення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до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MongoDB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інші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чутливі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значення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через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fly secrets.</w:t>
      </w:r>
    </w:p>
    <w:p w14:paraId="04A5E5AE" w14:textId="29F8A0FF" w:rsidR="00486F64" w:rsidRPr="00486F64" w:rsidRDefault="00A22A6C" w:rsidP="00846405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A22A6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2453067" wp14:editId="46F120EE">
            <wp:extent cx="6299835" cy="704215"/>
            <wp:effectExtent l="0" t="0" r="571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1648" w14:textId="65DE7C0F" w:rsidR="00A22A6C" w:rsidRDefault="00A22A6C" w:rsidP="00A22A6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1.3 –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Налаштування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секретних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ключів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fly</w:t>
      </w:r>
    </w:p>
    <w:p w14:paraId="234A46C9" w14:textId="093DA5B2" w:rsidR="004A3C72" w:rsidRDefault="004A3C72" w:rsidP="004A3C7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Виконайте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ручний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деплой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переконайтесь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що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застосунок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доступний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за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згенерованою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адресою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перевірте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CRUD-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ендпоінти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/health з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лаб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>. 5.</w:t>
      </w:r>
    </w:p>
    <w:p w14:paraId="25B75F21" w14:textId="16201E2B" w:rsidR="001C445B" w:rsidRDefault="001C445B" w:rsidP="00A22A6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1C445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9C94511" wp14:editId="3D17C9B8">
            <wp:extent cx="4815069" cy="2981936"/>
            <wp:effectExtent l="0" t="0" r="508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7978" cy="29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1788" w14:textId="606FFB30" w:rsidR="001C445B" w:rsidRPr="008D02C5" w:rsidRDefault="001C445B" w:rsidP="00A22A6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1.4 – </w:t>
      </w:r>
      <w:proofErr w:type="spellStart"/>
      <w:r w:rsidR="008D02C5">
        <w:rPr>
          <w:rFonts w:ascii="Times New Roman" w:hAnsi="Times New Roman"/>
          <w:sz w:val="28"/>
          <w:szCs w:val="28"/>
          <w:lang w:val="ru-RU"/>
        </w:rPr>
        <w:t>Доступність</w:t>
      </w:r>
      <w:proofErr w:type="spellEnd"/>
      <w:r w:rsidR="008D02C5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8D02C5">
        <w:rPr>
          <w:rFonts w:ascii="Times New Roman" w:hAnsi="Times New Roman"/>
          <w:sz w:val="28"/>
          <w:szCs w:val="28"/>
          <w:lang w:val="ru-RU"/>
        </w:rPr>
        <w:t>проєкту</w:t>
      </w:r>
      <w:proofErr w:type="spellEnd"/>
      <w:r w:rsidR="008D02C5">
        <w:rPr>
          <w:rFonts w:ascii="Times New Roman" w:hAnsi="Times New Roman"/>
          <w:sz w:val="28"/>
          <w:szCs w:val="28"/>
          <w:lang w:val="ru-RU"/>
        </w:rPr>
        <w:t xml:space="preserve"> за </w:t>
      </w:r>
      <w:proofErr w:type="spellStart"/>
      <w:r w:rsidR="008D02C5">
        <w:rPr>
          <w:rFonts w:ascii="Times New Roman" w:hAnsi="Times New Roman"/>
          <w:sz w:val="28"/>
          <w:szCs w:val="28"/>
          <w:lang w:val="ru-RU"/>
        </w:rPr>
        <w:t>публічним</w:t>
      </w:r>
      <w:proofErr w:type="spellEnd"/>
      <w:r w:rsidR="008D02C5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8D02C5">
        <w:rPr>
          <w:rFonts w:ascii="Times New Roman" w:hAnsi="Times New Roman"/>
          <w:sz w:val="28"/>
          <w:szCs w:val="28"/>
          <w:lang w:val="en-US"/>
        </w:rPr>
        <w:t>url</w:t>
      </w:r>
      <w:proofErr w:type="spellEnd"/>
    </w:p>
    <w:p w14:paraId="3EC25DB6" w14:textId="71498536" w:rsidR="008D02C5" w:rsidRDefault="008D02C5" w:rsidP="00A22A6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8D02C5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7B990E37" wp14:editId="58385F38">
            <wp:extent cx="3845245" cy="36460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440" cy="365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593C" w14:textId="43044956" w:rsidR="008D02C5" w:rsidRDefault="008D02C5" w:rsidP="00A22A6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1.5 –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Перевірка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health</w:t>
      </w:r>
    </w:p>
    <w:p w14:paraId="167E4D79" w14:textId="25FB8181" w:rsidR="008D02C5" w:rsidRDefault="00737648" w:rsidP="00A22A6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737648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5710678A" wp14:editId="0DFB24A4">
            <wp:extent cx="3981691" cy="472617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096" cy="473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FEC7" w14:textId="4899C107" w:rsidR="00737648" w:rsidRDefault="00737648" w:rsidP="00A22A6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1.6 –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Перевірка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crud</w:t>
      </w:r>
    </w:p>
    <w:p w14:paraId="4D8EFF2F" w14:textId="1D5AF09A" w:rsidR="004A3C72" w:rsidRDefault="004A3C72" w:rsidP="004A3C7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lastRenderedPageBreak/>
        <w:t>Ознайомтесь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із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командами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перегляду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стану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та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логів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A3C72">
        <w:rPr>
          <w:rFonts w:ascii="Times New Roman" w:hAnsi="Times New Roman"/>
          <w:sz w:val="28"/>
          <w:szCs w:val="28"/>
          <w:lang w:val="en-US"/>
        </w:rPr>
        <w:t>застосунку</w:t>
      </w:r>
      <w:proofErr w:type="spellEnd"/>
      <w:r w:rsidRPr="004A3C72">
        <w:rPr>
          <w:rFonts w:ascii="Times New Roman" w:hAnsi="Times New Roman"/>
          <w:sz w:val="28"/>
          <w:szCs w:val="28"/>
          <w:lang w:val="en-US"/>
        </w:rPr>
        <w:t>.</w:t>
      </w:r>
    </w:p>
    <w:p w14:paraId="44CD0D00" w14:textId="5D875BDC" w:rsidR="004A3C72" w:rsidRDefault="00E96137" w:rsidP="004A3C72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E9613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D7590AA" wp14:editId="7B31373A">
            <wp:extent cx="6299835" cy="2778760"/>
            <wp:effectExtent l="0" t="0" r="571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F1B2" w14:textId="1D7E09B9" w:rsidR="00E96137" w:rsidRDefault="00E96137" w:rsidP="004A3C72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1.7 – Перегляд стану та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логів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застосунку</w:t>
      </w:r>
      <w:proofErr w:type="spellEnd"/>
    </w:p>
    <w:p w14:paraId="0747B8CE" w14:textId="67FA96A6" w:rsidR="00E96137" w:rsidRDefault="00E96137" w:rsidP="00E96137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96137">
        <w:rPr>
          <w:rFonts w:ascii="Times New Roman" w:hAnsi="Times New Roman"/>
          <w:b/>
          <w:bCs/>
          <w:sz w:val="28"/>
          <w:szCs w:val="28"/>
          <w:lang w:val="ru-RU"/>
        </w:rPr>
        <w:t>Завдання</w:t>
      </w:r>
      <w:proofErr w:type="spellEnd"/>
      <w:r w:rsidRPr="00E96137">
        <w:rPr>
          <w:rFonts w:ascii="Times New Roman" w:hAnsi="Times New Roman"/>
          <w:b/>
          <w:bCs/>
          <w:sz w:val="28"/>
          <w:szCs w:val="28"/>
          <w:lang w:val="ru-RU"/>
        </w:rPr>
        <w:t xml:space="preserve"> 2.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Базовий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конвеєр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build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+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test</w:t>
      </w:r>
      <w:proofErr w:type="spellEnd"/>
    </w:p>
    <w:p w14:paraId="7BF24B9A" w14:textId="77777777" w:rsidR="00312D15" w:rsidRPr="00312D15" w:rsidRDefault="00506FDE" w:rsidP="005B0F93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У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зв</w:t>
      </w:r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’</w:t>
      </w:r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язку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з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недоступністю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CI-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серверів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на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платформі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GitLab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університету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практичну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частину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з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налаштування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конвеєра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було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портовано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>на</w:t>
      </w:r>
      <w:proofErr w:type="spellEnd"/>
      <w:r w:rsidRPr="00312D15">
        <w:rPr>
          <w:rFonts w:ascii="Times New Roman" w:hAnsi="Times New Roman"/>
          <w:b/>
          <w:bCs/>
          <w:sz w:val="28"/>
          <w:szCs w:val="28"/>
          <w:lang w:val="en-US"/>
        </w:rPr>
        <w:t xml:space="preserve"> GitHub Actions.</w:t>
      </w:r>
    </w:p>
    <w:p w14:paraId="5CFEC429" w14:textId="432EF824" w:rsidR="00E96137" w:rsidRDefault="00E96137" w:rsidP="005B0F9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Налаштуйте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конвеєр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GitLab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CI,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який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перевіряє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код на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кожен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пуш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>.</w:t>
      </w:r>
    </w:p>
    <w:p w14:paraId="695BD0D6" w14:textId="2FAFE0F7" w:rsidR="00E96137" w:rsidRDefault="00E96137" w:rsidP="005B0F9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Переконайтесь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що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package.json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є скрипт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build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який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компілює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E96137">
        <w:rPr>
          <w:rFonts w:ascii="Times New Roman" w:hAnsi="Times New Roman"/>
          <w:sz w:val="28"/>
          <w:szCs w:val="28"/>
          <w:lang w:val="ru-RU"/>
        </w:rPr>
        <w:t>TypeScript</w:t>
      </w:r>
      <w:proofErr w:type="spellEnd"/>
      <w:r w:rsidRPr="00E96137">
        <w:rPr>
          <w:rFonts w:ascii="Times New Roman" w:hAnsi="Times New Roman"/>
          <w:sz w:val="28"/>
          <w:szCs w:val="28"/>
          <w:lang w:val="ru-RU"/>
        </w:rPr>
        <w:t>.</w:t>
      </w:r>
    </w:p>
    <w:p w14:paraId="095640A5" w14:textId="2D84CF06" w:rsidR="005B0F93" w:rsidRPr="00506FDE" w:rsidRDefault="005B0F93" w:rsidP="005B0F9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Створіть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.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gitlab-ci.yml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корені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репозиторію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Визначте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стадії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build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test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базовий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Node.js-образ для задач.</w:t>
      </w:r>
    </w:p>
    <w:p w14:paraId="5B06E455" w14:textId="04C2D476" w:rsidR="005B0F93" w:rsidRDefault="005B0F93" w:rsidP="005B0F9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5B0F93">
        <w:rPr>
          <w:rFonts w:ascii="Times New Roman" w:hAnsi="Times New Roman"/>
          <w:sz w:val="28"/>
          <w:szCs w:val="28"/>
          <w:lang w:val="ru-RU"/>
        </w:rPr>
        <w:t xml:space="preserve">Задача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build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: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встановлення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залежностей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npm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ci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та запуск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компіляції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TypeScript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>.</w:t>
      </w:r>
    </w:p>
    <w:p w14:paraId="415D62F9" w14:textId="1E7C68F0" w:rsidR="005B0F93" w:rsidRDefault="005B0F93" w:rsidP="005B0F9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5B0F93">
        <w:rPr>
          <w:rFonts w:ascii="Times New Roman" w:hAnsi="Times New Roman"/>
          <w:sz w:val="28"/>
          <w:szCs w:val="28"/>
          <w:lang w:val="ru-RU"/>
        </w:rPr>
        <w:t xml:space="preserve">Задача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test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: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встановлення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залежностей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та запуск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Jest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із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збором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покриття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коду тестами.</w:t>
      </w:r>
    </w:p>
    <w:p w14:paraId="25D291D6" w14:textId="194B3A93" w:rsidR="005B0F93" w:rsidRDefault="005B0F93" w:rsidP="005B0F9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5B0F93">
        <w:rPr>
          <w:rFonts w:ascii="Times New Roman" w:hAnsi="Times New Roman"/>
          <w:sz w:val="28"/>
          <w:szCs w:val="28"/>
          <w:lang w:val="ru-RU"/>
        </w:rPr>
        <w:t xml:space="preserve">Додайте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кешування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node_modules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між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задачами для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пришвидшення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конвеєра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>.</w:t>
      </w:r>
    </w:p>
    <w:p w14:paraId="7612D4F8" w14:textId="136F40B9" w:rsidR="00312D15" w:rsidRDefault="00312D15" w:rsidP="00312D15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12D15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337CFD9F" wp14:editId="400E8543">
            <wp:extent cx="3402214" cy="2303362"/>
            <wp:effectExtent l="0" t="0" r="825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8620" cy="23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BE71" w14:textId="10D047F0" w:rsidR="00312D15" w:rsidRDefault="00312D15" w:rsidP="00312D15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2.1 –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Налаштування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токена деплою</w:t>
      </w:r>
    </w:p>
    <w:p w14:paraId="21648793" w14:textId="1869260C" w:rsidR="00312D15" w:rsidRDefault="007B6712" w:rsidP="007B6712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Лістинг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/workflows/ci-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cd.yml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5D3A1C52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CI/CD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Pipeline</w:t>
      </w:r>
      <w:proofErr w:type="spellEnd"/>
    </w:p>
    <w:p w14:paraId="195D6EBA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306D8F7E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on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762697E8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push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419E95E5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branches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[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main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]</w:t>
      </w:r>
    </w:p>
    <w:p w14:paraId="7BE93A58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pull_request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3D703F19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branches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[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main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"</w:t>
      </w: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 ]</w:t>
      </w:r>
    </w:p>
    <w:p w14:paraId="1631891C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0565C7A6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jobs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2CA8E1EE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build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65F02AE5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runs-on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ubuntu-latest</w:t>
      </w:r>
      <w:proofErr w:type="spellEnd"/>
    </w:p>
    <w:p w14:paraId="49AA7F50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defaults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2CE2FE06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1B37FD7B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working-directory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./lab6 </w:t>
      </w:r>
    </w:p>
    <w:p w14:paraId="4E040E3B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steps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0CA2D044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Checkout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repository</w:t>
      </w:r>
      <w:proofErr w:type="spellEnd"/>
    </w:p>
    <w:p w14:paraId="5D1C8A95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uses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actions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/checkout@v4</w:t>
      </w:r>
    </w:p>
    <w:p w14:paraId="2AFD53B7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</w:p>
    <w:p w14:paraId="5381684C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Setup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Node.js</w:t>
      </w:r>
    </w:p>
    <w:p w14:paraId="268B1D21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uses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actions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/setup-node@v4</w:t>
      </w:r>
    </w:p>
    <w:p w14:paraId="41E93595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with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>:</w:t>
      </w:r>
    </w:p>
    <w:p w14:paraId="2AB9709E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node-version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'20'</w:t>
      </w:r>
    </w:p>
    <w:p w14:paraId="27222EEC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cache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npm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</w:t>
      </w:r>
    </w:p>
    <w:p w14:paraId="656EDF2F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cache-dependency-path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'./lab6/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package-lock.json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</w:t>
      </w:r>
    </w:p>
    <w:p w14:paraId="69750AE7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</w:t>
      </w:r>
    </w:p>
    <w:p w14:paraId="4A303149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Install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dependencies</w:t>
      </w:r>
      <w:proofErr w:type="spellEnd"/>
    </w:p>
    <w:p w14:paraId="35DF908B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npm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ci</w:t>
      </w:r>
    </w:p>
    <w:p w14:paraId="5CB8E1DC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</w:p>
    <w:p w14:paraId="3BBDAC0F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Build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TypeScript</w:t>
      </w:r>
      <w:proofErr w:type="spellEnd"/>
    </w:p>
    <w:p w14:paraId="767E8DF1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npm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build</w:t>
      </w:r>
      <w:proofErr w:type="spellEnd"/>
    </w:p>
    <w:p w14:paraId="7018563A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70B0DCB0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test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4C0F4240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needs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build</w:t>
      </w:r>
      <w:proofErr w:type="spellEnd"/>
    </w:p>
    <w:p w14:paraId="006D63E6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runs-on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ubuntu-latest</w:t>
      </w:r>
      <w:proofErr w:type="spellEnd"/>
    </w:p>
    <w:p w14:paraId="7F9E2F70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lastRenderedPageBreak/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defaults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728EE76D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6F514332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working-directory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./lab6</w:t>
      </w:r>
    </w:p>
    <w:p w14:paraId="1B8BC615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steps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5C3AE347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Checkout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repository</w:t>
      </w:r>
      <w:proofErr w:type="spellEnd"/>
    </w:p>
    <w:p w14:paraId="5A2DF7DA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uses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actions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/checkout@v4</w:t>
      </w:r>
    </w:p>
    <w:p w14:paraId="308A56F7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</w:p>
    <w:p w14:paraId="4637035E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Setup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Node.js</w:t>
      </w:r>
    </w:p>
    <w:p w14:paraId="47890B7C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uses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actions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/setup-node@v4</w:t>
      </w:r>
    </w:p>
    <w:p w14:paraId="6F8A61D2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with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>:</w:t>
      </w:r>
    </w:p>
    <w:p w14:paraId="2AD7A3F6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node-version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'20'</w:t>
      </w:r>
    </w:p>
    <w:p w14:paraId="2DB9D2C9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cache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npm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</w:t>
      </w:r>
    </w:p>
    <w:p w14:paraId="4CD82842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cache-dependency-path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'./lab6/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package-lock.json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'</w:t>
      </w:r>
    </w:p>
    <w:p w14:paraId="1B8D5182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  </w:t>
      </w:r>
    </w:p>
    <w:p w14:paraId="177CA06D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Install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dependencies</w:t>
      </w:r>
      <w:proofErr w:type="spellEnd"/>
    </w:p>
    <w:p w14:paraId="232331EB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npm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ci</w:t>
      </w:r>
    </w:p>
    <w:p w14:paraId="183EC051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</w:p>
    <w:p w14:paraId="3A64A2E4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tests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with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coverage</w:t>
      </w:r>
      <w:proofErr w:type="spellEnd"/>
    </w:p>
    <w:p w14:paraId="41C9D8E6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npm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test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-- --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coverage</w:t>
      </w:r>
      <w:proofErr w:type="spellEnd"/>
    </w:p>
    <w:p w14:paraId="7792C1BF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</w:p>
    <w:p w14:paraId="541FC68E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deploy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62110D53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needs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test</w:t>
      </w:r>
      <w:proofErr w:type="spellEnd"/>
    </w:p>
    <w:p w14:paraId="43391DE4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runs-on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ubuntu-latest</w:t>
      </w:r>
      <w:proofErr w:type="spellEnd"/>
    </w:p>
    <w:p w14:paraId="013C8D85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defaults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0B0DEB0E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2FFF335B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working-directory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./lab6</w:t>
      </w:r>
    </w:p>
    <w:p w14:paraId="6C620309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if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github.ref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== '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refs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heads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main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' </w:t>
      </w:r>
    </w:p>
    <w:p w14:paraId="071B51B8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env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3E1AA8D4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  </w:t>
      </w:r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FLY_API_TOKEN</w:t>
      </w: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: </w:t>
      </w:r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${{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secrets.FLY_API_TOKEN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}}</w:t>
      </w:r>
    </w:p>
    <w:p w14:paraId="1FCBB492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steps</w:t>
      </w:r>
      <w:proofErr w:type="spellEnd"/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>:</w:t>
      </w:r>
    </w:p>
    <w:p w14:paraId="64DAF990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Checkout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repository</w:t>
      </w:r>
      <w:proofErr w:type="spellEnd"/>
    </w:p>
    <w:p w14:paraId="3FA4EFD1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uses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actions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/checkout@v4</w:t>
      </w:r>
    </w:p>
    <w:p w14:paraId="3590EAFC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</w:p>
    <w:p w14:paraId="13939905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Setup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Flyctl</w:t>
      </w:r>
      <w:proofErr w:type="spellEnd"/>
    </w:p>
    <w:p w14:paraId="206215A2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uses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superfly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flyctl-actions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/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setup-flyctl@master</w:t>
      </w:r>
      <w:proofErr w:type="spellEnd"/>
    </w:p>
    <w:p w14:paraId="6DE49FE5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</w:p>
    <w:p w14:paraId="76D70F4C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-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name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Deploy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to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Fly.io</w:t>
      </w:r>
    </w:p>
    <w:p w14:paraId="3372C13C" w14:textId="77777777" w:rsidR="00262509" w:rsidRPr="00262509" w:rsidRDefault="00262509" w:rsidP="00262509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uk-UA"/>
        </w:rPr>
      </w:pPr>
      <w:r w:rsidRPr="00262509">
        <w:rPr>
          <w:rFonts w:ascii="Consolas" w:eastAsia="Times New Roman" w:hAnsi="Consolas"/>
          <w:color w:val="BBBEBF"/>
          <w:sz w:val="21"/>
          <w:szCs w:val="21"/>
          <w:lang w:eastAsia="uk-UA"/>
        </w:rPr>
        <w:t xml:space="preserve">    </w:t>
      </w:r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    </w:t>
      </w:r>
      <w:proofErr w:type="spellStart"/>
      <w:r w:rsidRPr="00262509">
        <w:rPr>
          <w:rFonts w:ascii="Consolas" w:eastAsia="Times New Roman" w:hAnsi="Consolas"/>
          <w:color w:val="7EE787"/>
          <w:sz w:val="21"/>
          <w:szCs w:val="21"/>
          <w:lang w:eastAsia="uk-UA"/>
        </w:rPr>
        <w:t>run</w:t>
      </w:r>
      <w:proofErr w:type="spellEnd"/>
      <w:r w:rsidRPr="00262509">
        <w:rPr>
          <w:rFonts w:ascii="Consolas" w:eastAsia="Times New Roman" w:hAnsi="Consolas"/>
          <w:color w:val="C9D1D9"/>
          <w:sz w:val="21"/>
          <w:szCs w:val="21"/>
          <w:lang w:eastAsia="uk-UA"/>
        </w:rPr>
        <w:t xml:space="preserve">: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flyctl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deploy</w:t>
      </w:r>
      <w:proofErr w:type="spellEnd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 xml:space="preserve"> --</w:t>
      </w:r>
      <w:proofErr w:type="spellStart"/>
      <w:r w:rsidRPr="00262509">
        <w:rPr>
          <w:rFonts w:ascii="Consolas" w:eastAsia="Times New Roman" w:hAnsi="Consolas"/>
          <w:color w:val="A5D6FF"/>
          <w:sz w:val="21"/>
          <w:szCs w:val="21"/>
          <w:lang w:eastAsia="uk-UA"/>
        </w:rPr>
        <w:t>remote-only</w:t>
      </w:r>
      <w:proofErr w:type="spellEnd"/>
    </w:p>
    <w:p w14:paraId="760A3ED9" w14:textId="77777777" w:rsidR="007B6712" w:rsidRPr="007B6712" w:rsidRDefault="007B6712" w:rsidP="007B6712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</w:p>
    <w:p w14:paraId="2D1DAD78" w14:textId="5233BD3C" w:rsidR="005B0F93" w:rsidRPr="00E96137" w:rsidRDefault="005B0F93" w:rsidP="005B0F9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Перевірте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роботу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конвеєра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: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запуште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код —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конвеєр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має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бути зеленим.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Навмисно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внесіть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помилку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типів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зламайте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тест,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переконайтесь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що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конвеєр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впав,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чого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відкотіть</w:t>
      </w:r>
      <w:proofErr w:type="spellEnd"/>
      <w:r w:rsidRPr="005B0F93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5B0F93">
        <w:rPr>
          <w:rFonts w:ascii="Times New Roman" w:hAnsi="Times New Roman"/>
          <w:sz w:val="28"/>
          <w:szCs w:val="28"/>
          <w:lang w:val="ru-RU"/>
        </w:rPr>
        <w:t>зміну</w:t>
      </w:r>
      <w:proofErr w:type="spellEnd"/>
    </w:p>
    <w:p w14:paraId="7BA4FA87" w14:textId="77777777" w:rsidR="00737648" w:rsidRPr="00737648" w:rsidRDefault="00737648" w:rsidP="00A22A6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7B943C6" w14:textId="5EE9CE38" w:rsidR="00641998" w:rsidRPr="00641998" w:rsidRDefault="005349C9" w:rsidP="0064199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Висновки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="00C40A67">
        <w:rPr>
          <w:rFonts w:ascii="Times New Roman" w:hAnsi="Times New Roman"/>
          <w:sz w:val="28"/>
          <w:szCs w:val="28"/>
          <w:lang w:val="ru-RU"/>
        </w:rPr>
        <w:t>набуто</w:t>
      </w:r>
      <w:proofErr w:type="spellEnd"/>
      <w:r w:rsidR="00C40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C40A67">
        <w:rPr>
          <w:rFonts w:ascii="Times New Roman" w:hAnsi="Times New Roman"/>
          <w:sz w:val="28"/>
          <w:szCs w:val="28"/>
          <w:lang w:val="ru-RU"/>
        </w:rPr>
        <w:t>теоретичних</w:t>
      </w:r>
      <w:proofErr w:type="spellEnd"/>
      <w:r w:rsidR="00C40A67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="00C40A67">
        <w:rPr>
          <w:rFonts w:ascii="Times New Roman" w:hAnsi="Times New Roman"/>
          <w:sz w:val="28"/>
          <w:szCs w:val="28"/>
          <w:lang w:val="ru-RU"/>
        </w:rPr>
        <w:t>практичних</w:t>
      </w:r>
      <w:proofErr w:type="spellEnd"/>
      <w:r w:rsidR="00C40A6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C40A67">
        <w:rPr>
          <w:rFonts w:ascii="Times New Roman" w:hAnsi="Times New Roman"/>
          <w:sz w:val="28"/>
          <w:szCs w:val="28"/>
          <w:lang w:val="ru-RU"/>
        </w:rPr>
        <w:t>навичок</w:t>
      </w:r>
      <w:proofErr w:type="spellEnd"/>
      <w:r w:rsidR="00C40A67">
        <w:rPr>
          <w:rFonts w:ascii="Times New Roman" w:hAnsi="Times New Roman"/>
          <w:sz w:val="28"/>
          <w:szCs w:val="28"/>
          <w:lang w:val="ru-RU"/>
        </w:rPr>
        <w:t xml:space="preserve"> з </w:t>
      </w:r>
      <w:r w:rsidR="00641998" w:rsidRPr="00132D18">
        <w:rPr>
          <w:rFonts w:ascii="Times New Roman" w:hAnsi="Times New Roman"/>
          <w:sz w:val="28"/>
          <w:szCs w:val="28"/>
        </w:rPr>
        <w:t xml:space="preserve">контейнеризації Node.js-застосунків з використанням </w:t>
      </w:r>
      <w:proofErr w:type="spellStart"/>
      <w:r w:rsidR="00641998" w:rsidRPr="00132D18">
        <w:rPr>
          <w:rFonts w:ascii="Times New Roman" w:hAnsi="Times New Roman"/>
          <w:sz w:val="28"/>
          <w:szCs w:val="28"/>
        </w:rPr>
        <w:t>Docker</w:t>
      </w:r>
      <w:proofErr w:type="spellEnd"/>
      <w:r w:rsidR="00641998" w:rsidRPr="00132D18">
        <w:rPr>
          <w:rFonts w:ascii="Times New Roman" w:hAnsi="Times New Roman"/>
          <w:sz w:val="28"/>
          <w:szCs w:val="28"/>
        </w:rPr>
        <w:t xml:space="preserve"> шляхом розгортання REST API з лабораторної роботи №4 у контейнерному середовищі</w:t>
      </w:r>
      <w:r w:rsidR="00641998">
        <w:rPr>
          <w:rFonts w:ascii="Times New Roman" w:hAnsi="Times New Roman"/>
          <w:sz w:val="28"/>
          <w:szCs w:val="28"/>
          <w:lang w:val="ru-RU"/>
        </w:rPr>
        <w:t>.</w:t>
      </w:r>
    </w:p>
    <w:p w14:paraId="65790B83" w14:textId="3969CB89" w:rsidR="007A085B" w:rsidRPr="00C40A67" w:rsidRDefault="007A085B" w:rsidP="007A085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7A085B" w:rsidRPr="00C40A67" w:rsidSect="00F638AE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50" w:right="567" w:bottom="567" w:left="1418" w:header="283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997A9" w14:textId="77777777" w:rsidR="00B133EB" w:rsidRDefault="00B133EB">
      <w:r>
        <w:separator/>
      </w:r>
    </w:p>
  </w:endnote>
  <w:endnote w:type="continuationSeparator" w:id="0">
    <w:p w14:paraId="4BCA7D5C" w14:textId="77777777" w:rsidR="00B133EB" w:rsidRDefault="00B13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E80B1" w14:textId="77777777" w:rsidR="00BF38F3" w:rsidRDefault="00BF38F3" w:rsidP="00BF38F3">
    <w:pPr>
      <w:pStyle w:val="a4"/>
      <w:spacing w:after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AA14B" w14:textId="77777777" w:rsidR="00F638AE" w:rsidRDefault="00F638AE" w:rsidP="00BF38F3">
    <w:pPr>
      <w:pStyle w:val="a4"/>
      <w:spacing w:after="16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419F6" w14:textId="77777777" w:rsidR="00B133EB" w:rsidRDefault="00B133EB">
      <w:r>
        <w:separator/>
      </w:r>
    </w:p>
  </w:footnote>
  <w:footnote w:type="continuationSeparator" w:id="0">
    <w:p w14:paraId="47332344" w14:textId="77777777" w:rsidR="00B133EB" w:rsidRDefault="00B13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709440" behindDoc="0" locked="1" layoutInCell="0" allowOverlap="1" wp14:anchorId="11A85795" wp14:editId="33BEC5D4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192325F9" w:rsidR="00326D2B" w:rsidRPr="001C1BD8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</w:t>
                            </w:r>
                            <w:r w:rsidR="00412FBD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  <w:r w:rsidR="00966701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 w:rsidR="00412FBD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7094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192325F9" w:rsidR="00326D2B" w:rsidRPr="001C1BD8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</w:pP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2</w:t>
                      </w:r>
                      <w:r w:rsidR="00412FBD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6</w:t>
                      </w:r>
                      <w:r w:rsidR="00966701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.121.</w:t>
                      </w:r>
                      <w:r w:rsidR="00412FBD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2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.000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3C203A03" wp14:editId="7745CD3A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4A80CB04" w:rsidR="00326D2B" w:rsidRPr="00903E13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412FBD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6</w:t>
                            </w:r>
                            <w:r w:rsidR="000A7D4C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.121</w:t>
                            </w:r>
                            <w:r w:rsidR="001D6CAB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.</w:t>
                            </w:r>
                            <w:r w:rsidR="00547C7E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2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75ED214E" w:rsidR="00326D2B" w:rsidRPr="006E658D" w:rsidRDefault="000A7D4C" w:rsidP="00B66788">
                              <w:pPr>
                                <w:rPr>
                                  <w:i/>
                                  <w:sz w:val="16"/>
                                  <w:szCs w:val="20"/>
                                  <w:lang w:val="ru-RU"/>
                                </w:rPr>
                              </w:pPr>
                              <w:r w:rsidRPr="006E658D">
                                <w:rPr>
                                  <w:i/>
                                  <w:sz w:val="16"/>
                                  <w:szCs w:val="20"/>
                                  <w:lang w:val="ru-RU"/>
                                </w:rPr>
                                <w:t>Жеребцов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4408C26B" w:rsidR="00326D2B" w:rsidRPr="006E658D" w:rsidRDefault="0051239D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>Оринчак</w:t>
                              </w:r>
                              <w:proofErr w:type="spellEnd"/>
                              <w:r w:rsidR="006E658D"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>А</w:t>
                              </w:r>
                              <w:r w:rsidR="006E658D"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6"/>
                                  <w:szCs w:val="18"/>
                                  <w:lang w:val="ru-RU"/>
                                </w:rPr>
                                <w:t>І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6853FC53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23114F26" w:rsidR="00326D2B" w:rsidRPr="00A836A9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172ED4"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B29CC82" w:rsidR="00326D2B" w:rsidRPr="002F6B72" w:rsidRDefault="004B39EE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\# "0" \* Arabic  \* MERGEFORMAT </w:instrText>
                            </w:r>
                            <w:r>
                              <w:rPr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262509">
                              <w:rPr>
                                <w:iCs/>
                                <w:noProof/>
                                <w:sz w:val="18"/>
                              </w:rPr>
                              <w:t>6</w:t>
                            </w:r>
                            <w:r>
                              <w:rPr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10BF01FC" w:rsidR="00326D2B" w:rsidRPr="000A7D4C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  <w:lang w:val="ru-RU"/>
                              </w:rPr>
                            </w:pPr>
                            <w:r w:rsidRPr="000A7D4C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0A7D4C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0A7D4C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</w:t>
                            </w:r>
                            <w:r w:rsidR="000A7D4C" w:rsidRPr="000A7D4C">
                              <w:rPr>
                                <w:rFonts w:ascii="Arial" w:hAnsi="Arial"/>
                                <w:sz w:val="32"/>
                                <w:szCs w:val="18"/>
                                <w:lang w:val="ru-RU"/>
                              </w:rPr>
                              <w:t xml:space="preserve"> ІПЗк-24-1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4A80CB04" w:rsidR="00326D2B" w:rsidRPr="00903E13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  <w:lang w:val="en-US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412FBD">
                        <w:rPr>
                          <w:rFonts w:ascii="Calibri" w:hAnsi="Calibri"/>
                          <w:szCs w:val="28"/>
                          <w:lang w:val="ru-RU"/>
                        </w:rPr>
                        <w:t>6</w:t>
                      </w:r>
                      <w:r w:rsidR="000A7D4C">
                        <w:rPr>
                          <w:rFonts w:ascii="Calibri" w:hAnsi="Calibri"/>
                          <w:szCs w:val="28"/>
                          <w:lang w:val="ru-RU"/>
                        </w:rPr>
                        <w:t>.121</w:t>
                      </w:r>
                      <w:r w:rsidR="001D6CAB">
                        <w:rPr>
                          <w:rFonts w:ascii="Calibri" w:hAnsi="Calibri"/>
                          <w:szCs w:val="28"/>
                          <w:lang w:val="ru-RU"/>
                        </w:rPr>
                        <w:t>.</w:t>
                      </w:r>
                      <w:r w:rsidR="00547C7E">
                        <w:rPr>
                          <w:rFonts w:ascii="Calibri" w:hAnsi="Calibri"/>
                          <w:szCs w:val="28"/>
                          <w:lang w:val="ru-RU"/>
                        </w:rPr>
                        <w:t>2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.000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75ED214E" w:rsidR="00326D2B" w:rsidRPr="006E658D" w:rsidRDefault="000A7D4C" w:rsidP="00B66788">
                        <w:pPr>
                          <w:rPr>
                            <w:i/>
                            <w:sz w:val="16"/>
                            <w:szCs w:val="20"/>
                            <w:lang w:val="ru-RU"/>
                          </w:rPr>
                        </w:pPr>
                        <w:r w:rsidRPr="006E658D">
                          <w:rPr>
                            <w:i/>
                            <w:sz w:val="16"/>
                            <w:szCs w:val="20"/>
                            <w:lang w:val="ru-RU"/>
                          </w:rPr>
                          <w:t>Жеребцов Д.В.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4408C26B" w:rsidR="00326D2B" w:rsidRPr="006E658D" w:rsidRDefault="0051239D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>Оринчак</w:t>
                        </w:r>
                        <w:proofErr w:type="spellEnd"/>
                        <w:r w:rsidR="006E658D"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>А</w:t>
                        </w:r>
                        <w:r w:rsidR="006E658D"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>.</w:t>
                        </w:r>
                        <w:r>
                          <w:rPr>
                            <w:rFonts w:asciiTheme="minorHAnsi" w:hAnsiTheme="minorHAnsi" w:cstheme="minorHAnsi"/>
                            <w:sz w:val="16"/>
                            <w:szCs w:val="18"/>
                            <w:lang w:val="ru-RU"/>
                          </w:rPr>
                          <w:t>І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6853FC53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23114F26" w:rsidR="00326D2B" w:rsidRPr="00A836A9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 w:rsidRPr="00A9614E">
                        <w:t>Звіт з лабораторної роботи №</w:t>
                      </w:r>
                      <w:r w:rsidR="00172ED4"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B29CC82" w:rsidR="00326D2B" w:rsidRPr="002F6B72" w:rsidRDefault="004B39EE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\# "0" \* Arabic  \* MERGEFORMAT </w:instrText>
                      </w:r>
                      <w:r>
                        <w:rPr>
                          <w:iCs/>
                          <w:sz w:val="18"/>
                        </w:rPr>
                        <w:fldChar w:fldCharType="separate"/>
                      </w:r>
                      <w:r w:rsidR="00262509">
                        <w:rPr>
                          <w:iCs/>
                          <w:noProof/>
                          <w:sz w:val="18"/>
                        </w:rPr>
                        <w:t>6</w:t>
                      </w:r>
                      <w:r>
                        <w:rPr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10BF01FC" w:rsidR="00326D2B" w:rsidRPr="000A7D4C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18"/>
                          <w:lang w:val="ru-RU"/>
                        </w:rPr>
                      </w:pPr>
                      <w:r w:rsidRPr="000A7D4C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0A7D4C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0A7D4C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</w:t>
                      </w:r>
                      <w:r w:rsidR="000A7D4C" w:rsidRPr="000A7D4C">
                        <w:rPr>
                          <w:rFonts w:ascii="Arial" w:hAnsi="Arial"/>
                          <w:sz w:val="32"/>
                          <w:szCs w:val="18"/>
                          <w:lang w:val="ru-RU"/>
                        </w:rPr>
                        <w:t xml:space="preserve"> ІПЗк-24-1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C377C7"/>
    <w:multiLevelType w:val="hybridMultilevel"/>
    <w:tmpl w:val="CB46F00C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07C2B"/>
    <w:multiLevelType w:val="hybridMultilevel"/>
    <w:tmpl w:val="AC1C4B1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9" w15:restartNumberingAfterBreak="0">
    <w:nsid w:val="352879AD"/>
    <w:multiLevelType w:val="hybridMultilevel"/>
    <w:tmpl w:val="04743CB8"/>
    <w:lvl w:ilvl="0" w:tplc="B66CF7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9A81801"/>
    <w:multiLevelType w:val="hybridMultilevel"/>
    <w:tmpl w:val="1A72EE7A"/>
    <w:lvl w:ilvl="0" w:tplc="3DDECE52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AD66B84"/>
    <w:multiLevelType w:val="hybridMultilevel"/>
    <w:tmpl w:val="65A028CE"/>
    <w:lvl w:ilvl="0" w:tplc="C7CC9BB2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5896EA8"/>
    <w:multiLevelType w:val="hybridMultilevel"/>
    <w:tmpl w:val="05946AF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6601E4"/>
    <w:multiLevelType w:val="hybridMultilevel"/>
    <w:tmpl w:val="F27E541E"/>
    <w:lvl w:ilvl="0" w:tplc="917A9E7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13D5C11"/>
    <w:multiLevelType w:val="hybridMultilevel"/>
    <w:tmpl w:val="7818BBCA"/>
    <w:lvl w:ilvl="0" w:tplc="76E83B8A">
      <w:start w:val="1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A6B50"/>
    <w:multiLevelType w:val="hybridMultilevel"/>
    <w:tmpl w:val="718C8D6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6AF4163"/>
    <w:multiLevelType w:val="hybridMultilevel"/>
    <w:tmpl w:val="7550EAF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2006B2"/>
    <w:multiLevelType w:val="hybridMultilevel"/>
    <w:tmpl w:val="497A22A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445C6"/>
    <w:multiLevelType w:val="hybridMultilevel"/>
    <w:tmpl w:val="EE5020E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6" w15:restartNumberingAfterBreak="0">
    <w:nsid w:val="78692E7C"/>
    <w:multiLevelType w:val="hybridMultilevel"/>
    <w:tmpl w:val="32EE258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21"/>
  </w:num>
  <w:num w:numId="6">
    <w:abstractNumId w:val="7"/>
  </w:num>
  <w:num w:numId="7">
    <w:abstractNumId w:val="5"/>
  </w:num>
  <w:num w:numId="8">
    <w:abstractNumId w:val="17"/>
  </w:num>
  <w:num w:numId="9">
    <w:abstractNumId w:val="15"/>
  </w:num>
  <w:num w:numId="10">
    <w:abstractNumId w:val="3"/>
  </w:num>
  <w:num w:numId="11">
    <w:abstractNumId w:val="18"/>
  </w:num>
  <w:num w:numId="12">
    <w:abstractNumId w:val="23"/>
  </w:num>
  <w:num w:numId="13">
    <w:abstractNumId w:val="13"/>
  </w:num>
  <w:num w:numId="14">
    <w:abstractNumId w:val="25"/>
  </w:num>
  <w:num w:numId="15">
    <w:abstractNumId w:val="11"/>
  </w:num>
  <w:num w:numId="16">
    <w:abstractNumId w:val="14"/>
  </w:num>
  <w:num w:numId="17">
    <w:abstractNumId w:val="9"/>
  </w:num>
  <w:num w:numId="18">
    <w:abstractNumId w:val="16"/>
  </w:num>
  <w:num w:numId="19">
    <w:abstractNumId w:val="10"/>
  </w:num>
  <w:num w:numId="20">
    <w:abstractNumId w:val="24"/>
  </w:num>
  <w:num w:numId="21">
    <w:abstractNumId w:val="20"/>
  </w:num>
  <w:num w:numId="22">
    <w:abstractNumId w:val="4"/>
  </w:num>
  <w:num w:numId="23">
    <w:abstractNumId w:val="19"/>
  </w:num>
  <w:num w:numId="24">
    <w:abstractNumId w:val="22"/>
  </w:num>
  <w:num w:numId="25">
    <w:abstractNumId w:val="26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0009C3"/>
    <w:rsid w:val="000011E4"/>
    <w:rsid w:val="00003304"/>
    <w:rsid w:val="00004445"/>
    <w:rsid w:val="00007207"/>
    <w:rsid w:val="00010C72"/>
    <w:rsid w:val="00016C4E"/>
    <w:rsid w:val="00017250"/>
    <w:rsid w:val="00022744"/>
    <w:rsid w:val="00032079"/>
    <w:rsid w:val="00037AAE"/>
    <w:rsid w:val="00040112"/>
    <w:rsid w:val="00040786"/>
    <w:rsid w:val="000419C6"/>
    <w:rsid w:val="000439AE"/>
    <w:rsid w:val="0004423A"/>
    <w:rsid w:val="0004617D"/>
    <w:rsid w:val="00046FCF"/>
    <w:rsid w:val="00051356"/>
    <w:rsid w:val="000518DF"/>
    <w:rsid w:val="0005325B"/>
    <w:rsid w:val="00054A4A"/>
    <w:rsid w:val="00063B4C"/>
    <w:rsid w:val="00065718"/>
    <w:rsid w:val="00065D0A"/>
    <w:rsid w:val="000663E4"/>
    <w:rsid w:val="00067E52"/>
    <w:rsid w:val="00070B52"/>
    <w:rsid w:val="000733AE"/>
    <w:rsid w:val="0007391D"/>
    <w:rsid w:val="00075202"/>
    <w:rsid w:val="000800CB"/>
    <w:rsid w:val="00080607"/>
    <w:rsid w:val="000806C9"/>
    <w:rsid w:val="00081008"/>
    <w:rsid w:val="00081220"/>
    <w:rsid w:val="00082A7B"/>
    <w:rsid w:val="00082DDA"/>
    <w:rsid w:val="000859C9"/>
    <w:rsid w:val="000867E5"/>
    <w:rsid w:val="000904F3"/>
    <w:rsid w:val="00090E3B"/>
    <w:rsid w:val="00091C53"/>
    <w:rsid w:val="00092858"/>
    <w:rsid w:val="00095E7C"/>
    <w:rsid w:val="00096498"/>
    <w:rsid w:val="000A363E"/>
    <w:rsid w:val="000A58A0"/>
    <w:rsid w:val="000A7D4C"/>
    <w:rsid w:val="000B0280"/>
    <w:rsid w:val="000B0C1C"/>
    <w:rsid w:val="000B368B"/>
    <w:rsid w:val="000B4D14"/>
    <w:rsid w:val="000B5891"/>
    <w:rsid w:val="000B6153"/>
    <w:rsid w:val="000B6D0F"/>
    <w:rsid w:val="000C5159"/>
    <w:rsid w:val="000C5C39"/>
    <w:rsid w:val="000C6AE0"/>
    <w:rsid w:val="000C7C93"/>
    <w:rsid w:val="000D2C0A"/>
    <w:rsid w:val="000D3470"/>
    <w:rsid w:val="000E145D"/>
    <w:rsid w:val="000E18AD"/>
    <w:rsid w:val="000E1F0B"/>
    <w:rsid w:val="000E57FF"/>
    <w:rsid w:val="000F12CA"/>
    <w:rsid w:val="000F2684"/>
    <w:rsid w:val="000F5BD5"/>
    <w:rsid w:val="000F72AA"/>
    <w:rsid w:val="000F7DC9"/>
    <w:rsid w:val="001064A3"/>
    <w:rsid w:val="00111FCD"/>
    <w:rsid w:val="001121A1"/>
    <w:rsid w:val="0011226C"/>
    <w:rsid w:val="00112876"/>
    <w:rsid w:val="00113914"/>
    <w:rsid w:val="00113BC9"/>
    <w:rsid w:val="00113ECA"/>
    <w:rsid w:val="00122665"/>
    <w:rsid w:val="00122766"/>
    <w:rsid w:val="00125EC3"/>
    <w:rsid w:val="00126A81"/>
    <w:rsid w:val="00131316"/>
    <w:rsid w:val="00132931"/>
    <w:rsid w:val="00132D18"/>
    <w:rsid w:val="0013469D"/>
    <w:rsid w:val="001357F9"/>
    <w:rsid w:val="00135E9D"/>
    <w:rsid w:val="001379D8"/>
    <w:rsid w:val="00140CA5"/>
    <w:rsid w:val="00141805"/>
    <w:rsid w:val="00145FA5"/>
    <w:rsid w:val="00151C46"/>
    <w:rsid w:val="00152420"/>
    <w:rsid w:val="0015702C"/>
    <w:rsid w:val="001601C0"/>
    <w:rsid w:val="001604A2"/>
    <w:rsid w:val="001638E4"/>
    <w:rsid w:val="00172ED4"/>
    <w:rsid w:val="00182432"/>
    <w:rsid w:val="0018353B"/>
    <w:rsid w:val="001948A1"/>
    <w:rsid w:val="001A1CD0"/>
    <w:rsid w:val="001A352E"/>
    <w:rsid w:val="001A5D82"/>
    <w:rsid w:val="001B3921"/>
    <w:rsid w:val="001B3F8C"/>
    <w:rsid w:val="001B7F3D"/>
    <w:rsid w:val="001C0B7D"/>
    <w:rsid w:val="001C133B"/>
    <w:rsid w:val="001C1BD8"/>
    <w:rsid w:val="001C283F"/>
    <w:rsid w:val="001C445B"/>
    <w:rsid w:val="001D0306"/>
    <w:rsid w:val="001D08C3"/>
    <w:rsid w:val="001D17E7"/>
    <w:rsid w:val="001D1CB5"/>
    <w:rsid w:val="001D3323"/>
    <w:rsid w:val="001D6CAB"/>
    <w:rsid w:val="001E6442"/>
    <w:rsid w:val="001F2978"/>
    <w:rsid w:val="001F2B92"/>
    <w:rsid w:val="001F32ED"/>
    <w:rsid w:val="001F3E7A"/>
    <w:rsid w:val="001F53FA"/>
    <w:rsid w:val="00200C8D"/>
    <w:rsid w:val="002033DA"/>
    <w:rsid w:val="002039CA"/>
    <w:rsid w:val="00211AF6"/>
    <w:rsid w:val="00212FC9"/>
    <w:rsid w:val="002151B1"/>
    <w:rsid w:val="00220A87"/>
    <w:rsid w:val="00221065"/>
    <w:rsid w:val="00221EF8"/>
    <w:rsid w:val="0022554D"/>
    <w:rsid w:val="00225CBE"/>
    <w:rsid w:val="00226C26"/>
    <w:rsid w:val="002329F1"/>
    <w:rsid w:val="00232EE6"/>
    <w:rsid w:val="00236856"/>
    <w:rsid w:val="00245CE6"/>
    <w:rsid w:val="00246C40"/>
    <w:rsid w:val="00247AA8"/>
    <w:rsid w:val="00247CBD"/>
    <w:rsid w:val="002600DB"/>
    <w:rsid w:val="00260199"/>
    <w:rsid w:val="00262509"/>
    <w:rsid w:val="002638A5"/>
    <w:rsid w:val="002640E9"/>
    <w:rsid w:val="00265C70"/>
    <w:rsid w:val="002667BF"/>
    <w:rsid w:val="002702EB"/>
    <w:rsid w:val="00273B23"/>
    <w:rsid w:val="0027502A"/>
    <w:rsid w:val="00276201"/>
    <w:rsid w:val="00276271"/>
    <w:rsid w:val="00276D97"/>
    <w:rsid w:val="002814EC"/>
    <w:rsid w:val="0028401D"/>
    <w:rsid w:val="002867FC"/>
    <w:rsid w:val="00287D22"/>
    <w:rsid w:val="002975BB"/>
    <w:rsid w:val="002A1B80"/>
    <w:rsid w:val="002A23DD"/>
    <w:rsid w:val="002A6790"/>
    <w:rsid w:val="002A7146"/>
    <w:rsid w:val="002B046A"/>
    <w:rsid w:val="002B6ED0"/>
    <w:rsid w:val="002B7A24"/>
    <w:rsid w:val="002C00EB"/>
    <w:rsid w:val="002C0734"/>
    <w:rsid w:val="002C0DEF"/>
    <w:rsid w:val="002C1D74"/>
    <w:rsid w:val="002C2CAA"/>
    <w:rsid w:val="002C3217"/>
    <w:rsid w:val="002C4D0F"/>
    <w:rsid w:val="002C6A4E"/>
    <w:rsid w:val="002C7377"/>
    <w:rsid w:val="002D0748"/>
    <w:rsid w:val="002D265A"/>
    <w:rsid w:val="002D359F"/>
    <w:rsid w:val="002D42F1"/>
    <w:rsid w:val="002D6D78"/>
    <w:rsid w:val="002D72D9"/>
    <w:rsid w:val="002E1032"/>
    <w:rsid w:val="002E7FC3"/>
    <w:rsid w:val="002F06E9"/>
    <w:rsid w:val="002F197E"/>
    <w:rsid w:val="002F46A5"/>
    <w:rsid w:val="002F479D"/>
    <w:rsid w:val="002F6B72"/>
    <w:rsid w:val="002F7BFF"/>
    <w:rsid w:val="00303712"/>
    <w:rsid w:val="003040CE"/>
    <w:rsid w:val="00305056"/>
    <w:rsid w:val="00305678"/>
    <w:rsid w:val="00306E81"/>
    <w:rsid w:val="0031179E"/>
    <w:rsid w:val="003118D9"/>
    <w:rsid w:val="00311F95"/>
    <w:rsid w:val="003120BA"/>
    <w:rsid w:val="00312313"/>
    <w:rsid w:val="00312D15"/>
    <w:rsid w:val="003163F4"/>
    <w:rsid w:val="00317E3D"/>
    <w:rsid w:val="0032266F"/>
    <w:rsid w:val="00322BCD"/>
    <w:rsid w:val="0032356A"/>
    <w:rsid w:val="00323DB1"/>
    <w:rsid w:val="00326692"/>
    <w:rsid w:val="00326D2B"/>
    <w:rsid w:val="00326E8D"/>
    <w:rsid w:val="003275ED"/>
    <w:rsid w:val="00327A67"/>
    <w:rsid w:val="00330AD9"/>
    <w:rsid w:val="00333F7F"/>
    <w:rsid w:val="00334372"/>
    <w:rsid w:val="00334E74"/>
    <w:rsid w:val="00334F9B"/>
    <w:rsid w:val="003364A1"/>
    <w:rsid w:val="003414CF"/>
    <w:rsid w:val="00347D71"/>
    <w:rsid w:val="003536D8"/>
    <w:rsid w:val="00355B87"/>
    <w:rsid w:val="00356393"/>
    <w:rsid w:val="00361EDB"/>
    <w:rsid w:val="0036430A"/>
    <w:rsid w:val="00364FF9"/>
    <w:rsid w:val="00366C82"/>
    <w:rsid w:val="003713D2"/>
    <w:rsid w:val="00377078"/>
    <w:rsid w:val="00380078"/>
    <w:rsid w:val="00381734"/>
    <w:rsid w:val="003841F2"/>
    <w:rsid w:val="00385D68"/>
    <w:rsid w:val="00386451"/>
    <w:rsid w:val="00386DD4"/>
    <w:rsid w:val="003956F3"/>
    <w:rsid w:val="003959D4"/>
    <w:rsid w:val="00396E56"/>
    <w:rsid w:val="003979FE"/>
    <w:rsid w:val="00397B54"/>
    <w:rsid w:val="003A32E4"/>
    <w:rsid w:val="003A4D47"/>
    <w:rsid w:val="003A6D99"/>
    <w:rsid w:val="003A7E21"/>
    <w:rsid w:val="003A7E41"/>
    <w:rsid w:val="003B2DB3"/>
    <w:rsid w:val="003B4B06"/>
    <w:rsid w:val="003B5078"/>
    <w:rsid w:val="003B6CE9"/>
    <w:rsid w:val="003C3807"/>
    <w:rsid w:val="003C70C8"/>
    <w:rsid w:val="003D0A01"/>
    <w:rsid w:val="003D3952"/>
    <w:rsid w:val="003D4310"/>
    <w:rsid w:val="003D5773"/>
    <w:rsid w:val="003D5947"/>
    <w:rsid w:val="003E0570"/>
    <w:rsid w:val="003E1E15"/>
    <w:rsid w:val="003E6120"/>
    <w:rsid w:val="003E6E94"/>
    <w:rsid w:val="003E6F39"/>
    <w:rsid w:val="003E719E"/>
    <w:rsid w:val="003F161E"/>
    <w:rsid w:val="003F2257"/>
    <w:rsid w:val="003F2ABB"/>
    <w:rsid w:val="003F3A35"/>
    <w:rsid w:val="003F7A5A"/>
    <w:rsid w:val="004004BC"/>
    <w:rsid w:val="0040372A"/>
    <w:rsid w:val="004101F4"/>
    <w:rsid w:val="004105F2"/>
    <w:rsid w:val="00412FBD"/>
    <w:rsid w:val="00414ECC"/>
    <w:rsid w:val="00417AF4"/>
    <w:rsid w:val="0042016E"/>
    <w:rsid w:val="00424CB3"/>
    <w:rsid w:val="00425424"/>
    <w:rsid w:val="004264DB"/>
    <w:rsid w:val="004272B3"/>
    <w:rsid w:val="00431CE9"/>
    <w:rsid w:val="004335A1"/>
    <w:rsid w:val="00436FC6"/>
    <w:rsid w:val="00441D33"/>
    <w:rsid w:val="004428A5"/>
    <w:rsid w:val="004446AF"/>
    <w:rsid w:val="0045028A"/>
    <w:rsid w:val="00453085"/>
    <w:rsid w:val="0045362A"/>
    <w:rsid w:val="00454D51"/>
    <w:rsid w:val="00455DF7"/>
    <w:rsid w:val="004573EE"/>
    <w:rsid w:val="00461B97"/>
    <w:rsid w:val="00473FC9"/>
    <w:rsid w:val="00475352"/>
    <w:rsid w:val="004754E8"/>
    <w:rsid w:val="00482385"/>
    <w:rsid w:val="0048324E"/>
    <w:rsid w:val="00483B5F"/>
    <w:rsid w:val="0048440B"/>
    <w:rsid w:val="00486F64"/>
    <w:rsid w:val="0049046D"/>
    <w:rsid w:val="004935B2"/>
    <w:rsid w:val="004953D0"/>
    <w:rsid w:val="004A2797"/>
    <w:rsid w:val="004A37BB"/>
    <w:rsid w:val="004A37C8"/>
    <w:rsid w:val="004A3C72"/>
    <w:rsid w:val="004A54DD"/>
    <w:rsid w:val="004A78DE"/>
    <w:rsid w:val="004B0EC0"/>
    <w:rsid w:val="004B2FA3"/>
    <w:rsid w:val="004B39EE"/>
    <w:rsid w:val="004B474B"/>
    <w:rsid w:val="004B732E"/>
    <w:rsid w:val="004B7A38"/>
    <w:rsid w:val="004C174E"/>
    <w:rsid w:val="004C290E"/>
    <w:rsid w:val="004C359E"/>
    <w:rsid w:val="004C61D8"/>
    <w:rsid w:val="004C7EE5"/>
    <w:rsid w:val="004D159B"/>
    <w:rsid w:val="004D4022"/>
    <w:rsid w:val="004D58CA"/>
    <w:rsid w:val="004E1166"/>
    <w:rsid w:val="004E3941"/>
    <w:rsid w:val="004E3EAE"/>
    <w:rsid w:val="004E4084"/>
    <w:rsid w:val="004E7B33"/>
    <w:rsid w:val="004E7D69"/>
    <w:rsid w:val="004F0716"/>
    <w:rsid w:val="004F0A9C"/>
    <w:rsid w:val="004F12B5"/>
    <w:rsid w:val="004F6BDC"/>
    <w:rsid w:val="004F7591"/>
    <w:rsid w:val="005001D2"/>
    <w:rsid w:val="00501644"/>
    <w:rsid w:val="00501AEC"/>
    <w:rsid w:val="00505681"/>
    <w:rsid w:val="00506BCB"/>
    <w:rsid w:val="00506FDE"/>
    <w:rsid w:val="00507124"/>
    <w:rsid w:val="00511AE4"/>
    <w:rsid w:val="00511D00"/>
    <w:rsid w:val="0051239D"/>
    <w:rsid w:val="00512BD1"/>
    <w:rsid w:val="00514614"/>
    <w:rsid w:val="00515D0E"/>
    <w:rsid w:val="005170DA"/>
    <w:rsid w:val="0052090D"/>
    <w:rsid w:val="00520E2E"/>
    <w:rsid w:val="005236C4"/>
    <w:rsid w:val="00525897"/>
    <w:rsid w:val="00530562"/>
    <w:rsid w:val="005310FE"/>
    <w:rsid w:val="00532185"/>
    <w:rsid w:val="00532930"/>
    <w:rsid w:val="00532F0B"/>
    <w:rsid w:val="00532FBD"/>
    <w:rsid w:val="0053360D"/>
    <w:rsid w:val="005349C9"/>
    <w:rsid w:val="00540B21"/>
    <w:rsid w:val="005422A1"/>
    <w:rsid w:val="005453C2"/>
    <w:rsid w:val="00546050"/>
    <w:rsid w:val="00547C7E"/>
    <w:rsid w:val="005527CD"/>
    <w:rsid w:val="00560ED0"/>
    <w:rsid w:val="00565C41"/>
    <w:rsid w:val="00567D1E"/>
    <w:rsid w:val="005749DE"/>
    <w:rsid w:val="00574FC0"/>
    <w:rsid w:val="00591464"/>
    <w:rsid w:val="00591F36"/>
    <w:rsid w:val="0059252F"/>
    <w:rsid w:val="00594A34"/>
    <w:rsid w:val="005A20E1"/>
    <w:rsid w:val="005A2112"/>
    <w:rsid w:val="005A45E1"/>
    <w:rsid w:val="005A562C"/>
    <w:rsid w:val="005B0F93"/>
    <w:rsid w:val="005B59BB"/>
    <w:rsid w:val="005B5FAA"/>
    <w:rsid w:val="005B61F0"/>
    <w:rsid w:val="005B664A"/>
    <w:rsid w:val="005B6DB9"/>
    <w:rsid w:val="005C3B8F"/>
    <w:rsid w:val="005C4291"/>
    <w:rsid w:val="005D422A"/>
    <w:rsid w:val="005D44E9"/>
    <w:rsid w:val="005D5015"/>
    <w:rsid w:val="005D567E"/>
    <w:rsid w:val="005E3725"/>
    <w:rsid w:val="005E6DEE"/>
    <w:rsid w:val="005E7FF0"/>
    <w:rsid w:val="005F072D"/>
    <w:rsid w:val="005F29F4"/>
    <w:rsid w:val="005F392D"/>
    <w:rsid w:val="005F5270"/>
    <w:rsid w:val="005F70E4"/>
    <w:rsid w:val="005F747D"/>
    <w:rsid w:val="005F79EF"/>
    <w:rsid w:val="005F7A49"/>
    <w:rsid w:val="006000F9"/>
    <w:rsid w:val="0060196C"/>
    <w:rsid w:val="0060519B"/>
    <w:rsid w:val="00606E03"/>
    <w:rsid w:val="006075BE"/>
    <w:rsid w:val="00607D40"/>
    <w:rsid w:val="0061482F"/>
    <w:rsid w:val="006151D6"/>
    <w:rsid w:val="00615CBE"/>
    <w:rsid w:val="0061602A"/>
    <w:rsid w:val="006165ED"/>
    <w:rsid w:val="00617F80"/>
    <w:rsid w:val="00620937"/>
    <w:rsid w:val="00620949"/>
    <w:rsid w:val="006219FD"/>
    <w:rsid w:val="00623075"/>
    <w:rsid w:val="00623803"/>
    <w:rsid w:val="00624750"/>
    <w:rsid w:val="00624799"/>
    <w:rsid w:val="00627C1D"/>
    <w:rsid w:val="00627CEF"/>
    <w:rsid w:val="00631F36"/>
    <w:rsid w:val="0063389A"/>
    <w:rsid w:val="00641998"/>
    <w:rsid w:val="00643C24"/>
    <w:rsid w:val="00646A87"/>
    <w:rsid w:val="006470A2"/>
    <w:rsid w:val="00651D76"/>
    <w:rsid w:val="0066143A"/>
    <w:rsid w:val="00662CAD"/>
    <w:rsid w:val="006635DC"/>
    <w:rsid w:val="00665312"/>
    <w:rsid w:val="00667CC0"/>
    <w:rsid w:val="0067044E"/>
    <w:rsid w:val="00671095"/>
    <w:rsid w:val="006746BF"/>
    <w:rsid w:val="006768E5"/>
    <w:rsid w:val="00680417"/>
    <w:rsid w:val="00681C05"/>
    <w:rsid w:val="00685982"/>
    <w:rsid w:val="006861A5"/>
    <w:rsid w:val="00686672"/>
    <w:rsid w:val="00686EA5"/>
    <w:rsid w:val="0068773B"/>
    <w:rsid w:val="006908EF"/>
    <w:rsid w:val="00691B92"/>
    <w:rsid w:val="00693268"/>
    <w:rsid w:val="0069450B"/>
    <w:rsid w:val="0069520D"/>
    <w:rsid w:val="006965FB"/>
    <w:rsid w:val="00696902"/>
    <w:rsid w:val="006978C3"/>
    <w:rsid w:val="006A08E8"/>
    <w:rsid w:val="006A491F"/>
    <w:rsid w:val="006B0D46"/>
    <w:rsid w:val="006B1E17"/>
    <w:rsid w:val="006B261D"/>
    <w:rsid w:val="006B3885"/>
    <w:rsid w:val="006B3964"/>
    <w:rsid w:val="006C359C"/>
    <w:rsid w:val="006C4166"/>
    <w:rsid w:val="006C7040"/>
    <w:rsid w:val="006C7514"/>
    <w:rsid w:val="006D1934"/>
    <w:rsid w:val="006D195A"/>
    <w:rsid w:val="006D1B97"/>
    <w:rsid w:val="006D2F0C"/>
    <w:rsid w:val="006D6136"/>
    <w:rsid w:val="006E1745"/>
    <w:rsid w:val="006E21D8"/>
    <w:rsid w:val="006E658D"/>
    <w:rsid w:val="006F30A5"/>
    <w:rsid w:val="006F6F54"/>
    <w:rsid w:val="006F7631"/>
    <w:rsid w:val="007020CB"/>
    <w:rsid w:val="00704210"/>
    <w:rsid w:val="0070471C"/>
    <w:rsid w:val="0071226C"/>
    <w:rsid w:val="007126D7"/>
    <w:rsid w:val="007131A7"/>
    <w:rsid w:val="007204D3"/>
    <w:rsid w:val="00723BB9"/>
    <w:rsid w:val="0072667C"/>
    <w:rsid w:val="00732431"/>
    <w:rsid w:val="0073547B"/>
    <w:rsid w:val="00735DB1"/>
    <w:rsid w:val="007369BB"/>
    <w:rsid w:val="00737648"/>
    <w:rsid w:val="00740B14"/>
    <w:rsid w:val="007431A9"/>
    <w:rsid w:val="00747429"/>
    <w:rsid w:val="007474FB"/>
    <w:rsid w:val="007508BA"/>
    <w:rsid w:val="007515FE"/>
    <w:rsid w:val="00754A8D"/>
    <w:rsid w:val="00754CCB"/>
    <w:rsid w:val="0076137A"/>
    <w:rsid w:val="00761481"/>
    <w:rsid w:val="00763D44"/>
    <w:rsid w:val="007729DF"/>
    <w:rsid w:val="007746B8"/>
    <w:rsid w:val="00780A5D"/>
    <w:rsid w:val="0078345F"/>
    <w:rsid w:val="007844F4"/>
    <w:rsid w:val="0078498D"/>
    <w:rsid w:val="00784A72"/>
    <w:rsid w:val="00785D65"/>
    <w:rsid w:val="007860ED"/>
    <w:rsid w:val="00793CC5"/>
    <w:rsid w:val="0079448A"/>
    <w:rsid w:val="00795654"/>
    <w:rsid w:val="007A085B"/>
    <w:rsid w:val="007A10E7"/>
    <w:rsid w:val="007A1824"/>
    <w:rsid w:val="007A3F0A"/>
    <w:rsid w:val="007A6392"/>
    <w:rsid w:val="007A765F"/>
    <w:rsid w:val="007A7833"/>
    <w:rsid w:val="007B3129"/>
    <w:rsid w:val="007B4933"/>
    <w:rsid w:val="007B6712"/>
    <w:rsid w:val="007C18C6"/>
    <w:rsid w:val="007C4928"/>
    <w:rsid w:val="007C4CA0"/>
    <w:rsid w:val="007C74D5"/>
    <w:rsid w:val="007D71EA"/>
    <w:rsid w:val="007E08B6"/>
    <w:rsid w:val="007E2199"/>
    <w:rsid w:val="007E24C1"/>
    <w:rsid w:val="007E43DE"/>
    <w:rsid w:val="007E57F6"/>
    <w:rsid w:val="007E696E"/>
    <w:rsid w:val="007F0DA4"/>
    <w:rsid w:val="007F33B8"/>
    <w:rsid w:val="007F7069"/>
    <w:rsid w:val="00801C20"/>
    <w:rsid w:val="00804E4B"/>
    <w:rsid w:val="0080663F"/>
    <w:rsid w:val="00807B62"/>
    <w:rsid w:val="008109C2"/>
    <w:rsid w:val="00811FF5"/>
    <w:rsid w:val="00812387"/>
    <w:rsid w:val="008130D5"/>
    <w:rsid w:val="00813ABA"/>
    <w:rsid w:val="00813B27"/>
    <w:rsid w:val="008163D1"/>
    <w:rsid w:val="0082118C"/>
    <w:rsid w:val="00823CF7"/>
    <w:rsid w:val="0082592A"/>
    <w:rsid w:val="00827AE5"/>
    <w:rsid w:val="00831415"/>
    <w:rsid w:val="00832865"/>
    <w:rsid w:val="008328CC"/>
    <w:rsid w:val="008330DA"/>
    <w:rsid w:val="008330DD"/>
    <w:rsid w:val="00834D72"/>
    <w:rsid w:val="00835602"/>
    <w:rsid w:val="00837827"/>
    <w:rsid w:val="0084172C"/>
    <w:rsid w:val="0084190A"/>
    <w:rsid w:val="00845DD4"/>
    <w:rsid w:val="00846405"/>
    <w:rsid w:val="00852FFA"/>
    <w:rsid w:val="00856560"/>
    <w:rsid w:val="00857434"/>
    <w:rsid w:val="00862F78"/>
    <w:rsid w:val="008647ED"/>
    <w:rsid w:val="00864B21"/>
    <w:rsid w:val="00867F5F"/>
    <w:rsid w:val="008720A8"/>
    <w:rsid w:val="00872C33"/>
    <w:rsid w:val="00873619"/>
    <w:rsid w:val="00880C42"/>
    <w:rsid w:val="00881E56"/>
    <w:rsid w:val="008868E9"/>
    <w:rsid w:val="00891FC2"/>
    <w:rsid w:val="00892EAE"/>
    <w:rsid w:val="008A156F"/>
    <w:rsid w:val="008A4C80"/>
    <w:rsid w:val="008A629E"/>
    <w:rsid w:val="008A6B6F"/>
    <w:rsid w:val="008B09D5"/>
    <w:rsid w:val="008B4529"/>
    <w:rsid w:val="008B5588"/>
    <w:rsid w:val="008B6E22"/>
    <w:rsid w:val="008C11F3"/>
    <w:rsid w:val="008C274D"/>
    <w:rsid w:val="008C378C"/>
    <w:rsid w:val="008C5098"/>
    <w:rsid w:val="008D02C5"/>
    <w:rsid w:val="008D133E"/>
    <w:rsid w:val="008D7844"/>
    <w:rsid w:val="008E14C9"/>
    <w:rsid w:val="008E16BC"/>
    <w:rsid w:val="008E36BC"/>
    <w:rsid w:val="008E4026"/>
    <w:rsid w:val="008E6E41"/>
    <w:rsid w:val="008F088C"/>
    <w:rsid w:val="008F1BD6"/>
    <w:rsid w:val="008F1C0B"/>
    <w:rsid w:val="008F2371"/>
    <w:rsid w:val="008F3284"/>
    <w:rsid w:val="008F4BF9"/>
    <w:rsid w:val="00901D78"/>
    <w:rsid w:val="00903619"/>
    <w:rsid w:val="00903E13"/>
    <w:rsid w:val="0090432C"/>
    <w:rsid w:val="00905E29"/>
    <w:rsid w:val="00906114"/>
    <w:rsid w:val="00906C2F"/>
    <w:rsid w:val="00906C54"/>
    <w:rsid w:val="00907536"/>
    <w:rsid w:val="00907D61"/>
    <w:rsid w:val="00907DC0"/>
    <w:rsid w:val="00907ED9"/>
    <w:rsid w:val="009103AB"/>
    <w:rsid w:val="00910DE3"/>
    <w:rsid w:val="00911092"/>
    <w:rsid w:val="00911193"/>
    <w:rsid w:val="0091162F"/>
    <w:rsid w:val="00916375"/>
    <w:rsid w:val="00921227"/>
    <w:rsid w:val="00921BDA"/>
    <w:rsid w:val="00922CCA"/>
    <w:rsid w:val="00923505"/>
    <w:rsid w:val="009255DC"/>
    <w:rsid w:val="0093088E"/>
    <w:rsid w:val="00933C7E"/>
    <w:rsid w:val="00935F56"/>
    <w:rsid w:val="00937B67"/>
    <w:rsid w:val="00937FD6"/>
    <w:rsid w:val="00941C18"/>
    <w:rsid w:val="00943757"/>
    <w:rsid w:val="00947886"/>
    <w:rsid w:val="00954BE3"/>
    <w:rsid w:val="00965083"/>
    <w:rsid w:val="0096591F"/>
    <w:rsid w:val="00965B99"/>
    <w:rsid w:val="00966701"/>
    <w:rsid w:val="009668F5"/>
    <w:rsid w:val="0096748F"/>
    <w:rsid w:val="00967867"/>
    <w:rsid w:val="00967DED"/>
    <w:rsid w:val="009708A8"/>
    <w:rsid w:val="0097220A"/>
    <w:rsid w:val="009761BC"/>
    <w:rsid w:val="00976624"/>
    <w:rsid w:val="0097680C"/>
    <w:rsid w:val="00977264"/>
    <w:rsid w:val="0098006A"/>
    <w:rsid w:val="009804A1"/>
    <w:rsid w:val="00980D66"/>
    <w:rsid w:val="0098295E"/>
    <w:rsid w:val="009855A6"/>
    <w:rsid w:val="00986F5B"/>
    <w:rsid w:val="00990E63"/>
    <w:rsid w:val="009A293D"/>
    <w:rsid w:val="009A4C0E"/>
    <w:rsid w:val="009B6EC7"/>
    <w:rsid w:val="009C17DD"/>
    <w:rsid w:val="009C5BD1"/>
    <w:rsid w:val="009C675D"/>
    <w:rsid w:val="009D2E52"/>
    <w:rsid w:val="009D35A6"/>
    <w:rsid w:val="009D40FD"/>
    <w:rsid w:val="009D555D"/>
    <w:rsid w:val="009D710D"/>
    <w:rsid w:val="009D71FD"/>
    <w:rsid w:val="009E3F1B"/>
    <w:rsid w:val="009E4C33"/>
    <w:rsid w:val="009E77FB"/>
    <w:rsid w:val="009F131C"/>
    <w:rsid w:val="009F2452"/>
    <w:rsid w:val="009F385C"/>
    <w:rsid w:val="009F41A4"/>
    <w:rsid w:val="009F44ED"/>
    <w:rsid w:val="009F7A31"/>
    <w:rsid w:val="00A002D3"/>
    <w:rsid w:val="00A03178"/>
    <w:rsid w:val="00A04A26"/>
    <w:rsid w:val="00A0643F"/>
    <w:rsid w:val="00A07318"/>
    <w:rsid w:val="00A07440"/>
    <w:rsid w:val="00A159B5"/>
    <w:rsid w:val="00A222BA"/>
    <w:rsid w:val="00A22A6C"/>
    <w:rsid w:val="00A23E05"/>
    <w:rsid w:val="00A240D6"/>
    <w:rsid w:val="00A26D2B"/>
    <w:rsid w:val="00A272EA"/>
    <w:rsid w:val="00A31C24"/>
    <w:rsid w:val="00A34C3A"/>
    <w:rsid w:val="00A35CFB"/>
    <w:rsid w:val="00A35F24"/>
    <w:rsid w:val="00A370AC"/>
    <w:rsid w:val="00A41E77"/>
    <w:rsid w:val="00A42D54"/>
    <w:rsid w:val="00A45099"/>
    <w:rsid w:val="00A46E86"/>
    <w:rsid w:val="00A47C33"/>
    <w:rsid w:val="00A54BBC"/>
    <w:rsid w:val="00A54E45"/>
    <w:rsid w:val="00A5546A"/>
    <w:rsid w:val="00A56360"/>
    <w:rsid w:val="00A617ED"/>
    <w:rsid w:val="00A64208"/>
    <w:rsid w:val="00A65BE9"/>
    <w:rsid w:val="00A6664E"/>
    <w:rsid w:val="00A71A59"/>
    <w:rsid w:val="00A764DE"/>
    <w:rsid w:val="00A801BF"/>
    <w:rsid w:val="00A81B45"/>
    <w:rsid w:val="00A836A9"/>
    <w:rsid w:val="00A86495"/>
    <w:rsid w:val="00A8766E"/>
    <w:rsid w:val="00A9018D"/>
    <w:rsid w:val="00A91C16"/>
    <w:rsid w:val="00A92B43"/>
    <w:rsid w:val="00A92F04"/>
    <w:rsid w:val="00A93C50"/>
    <w:rsid w:val="00A9496F"/>
    <w:rsid w:val="00A9614E"/>
    <w:rsid w:val="00A96FF1"/>
    <w:rsid w:val="00AA1465"/>
    <w:rsid w:val="00AB074F"/>
    <w:rsid w:val="00AB104D"/>
    <w:rsid w:val="00AB38EA"/>
    <w:rsid w:val="00AB5E47"/>
    <w:rsid w:val="00AB67F9"/>
    <w:rsid w:val="00AB782D"/>
    <w:rsid w:val="00AC0C81"/>
    <w:rsid w:val="00AC5470"/>
    <w:rsid w:val="00AC59DC"/>
    <w:rsid w:val="00AC70EB"/>
    <w:rsid w:val="00AD593C"/>
    <w:rsid w:val="00AD6491"/>
    <w:rsid w:val="00AD7352"/>
    <w:rsid w:val="00AE1144"/>
    <w:rsid w:val="00AF1D01"/>
    <w:rsid w:val="00AF51FC"/>
    <w:rsid w:val="00B042D0"/>
    <w:rsid w:val="00B133EB"/>
    <w:rsid w:val="00B142BF"/>
    <w:rsid w:val="00B14D2D"/>
    <w:rsid w:val="00B16A66"/>
    <w:rsid w:val="00B2143E"/>
    <w:rsid w:val="00B21463"/>
    <w:rsid w:val="00B22B1C"/>
    <w:rsid w:val="00B321F6"/>
    <w:rsid w:val="00B32898"/>
    <w:rsid w:val="00B3423E"/>
    <w:rsid w:val="00B3461B"/>
    <w:rsid w:val="00B361D4"/>
    <w:rsid w:val="00B40106"/>
    <w:rsid w:val="00B40B85"/>
    <w:rsid w:val="00B4171E"/>
    <w:rsid w:val="00B42382"/>
    <w:rsid w:val="00B45FFC"/>
    <w:rsid w:val="00B46756"/>
    <w:rsid w:val="00B50000"/>
    <w:rsid w:val="00B5051F"/>
    <w:rsid w:val="00B56020"/>
    <w:rsid w:val="00B5726F"/>
    <w:rsid w:val="00B579A1"/>
    <w:rsid w:val="00B6511D"/>
    <w:rsid w:val="00B66788"/>
    <w:rsid w:val="00B67897"/>
    <w:rsid w:val="00B67D0E"/>
    <w:rsid w:val="00B701C3"/>
    <w:rsid w:val="00B70771"/>
    <w:rsid w:val="00B70CEB"/>
    <w:rsid w:val="00B71B50"/>
    <w:rsid w:val="00B746D5"/>
    <w:rsid w:val="00B75271"/>
    <w:rsid w:val="00B7548F"/>
    <w:rsid w:val="00B75835"/>
    <w:rsid w:val="00B80597"/>
    <w:rsid w:val="00B81CF2"/>
    <w:rsid w:val="00B81EAF"/>
    <w:rsid w:val="00B839C0"/>
    <w:rsid w:val="00B845BD"/>
    <w:rsid w:val="00B8632A"/>
    <w:rsid w:val="00B868A0"/>
    <w:rsid w:val="00B869AA"/>
    <w:rsid w:val="00B86DBA"/>
    <w:rsid w:val="00B876D4"/>
    <w:rsid w:val="00B909E9"/>
    <w:rsid w:val="00B9130B"/>
    <w:rsid w:val="00B91413"/>
    <w:rsid w:val="00B9276E"/>
    <w:rsid w:val="00B94944"/>
    <w:rsid w:val="00B968A6"/>
    <w:rsid w:val="00BA2414"/>
    <w:rsid w:val="00BA316E"/>
    <w:rsid w:val="00BA467C"/>
    <w:rsid w:val="00BB19CB"/>
    <w:rsid w:val="00BB3086"/>
    <w:rsid w:val="00BB667E"/>
    <w:rsid w:val="00BC0BC8"/>
    <w:rsid w:val="00BC2EE4"/>
    <w:rsid w:val="00BC33E5"/>
    <w:rsid w:val="00BC3473"/>
    <w:rsid w:val="00BC73F0"/>
    <w:rsid w:val="00BD058C"/>
    <w:rsid w:val="00BD1C54"/>
    <w:rsid w:val="00BD26D2"/>
    <w:rsid w:val="00BD2A90"/>
    <w:rsid w:val="00BD312C"/>
    <w:rsid w:val="00BE0132"/>
    <w:rsid w:val="00BE22A4"/>
    <w:rsid w:val="00BE29DC"/>
    <w:rsid w:val="00BE6860"/>
    <w:rsid w:val="00BE79E8"/>
    <w:rsid w:val="00BE7F80"/>
    <w:rsid w:val="00BF0518"/>
    <w:rsid w:val="00BF0E85"/>
    <w:rsid w:val="00BF2D55"/>
    <w:rsid w:val="00BF38F3"/>
    <w:rsid w:val="00BF4078"/>
    <w:rsid w:val="00BF666E"/>
    <w:rsid w:val="00BF6D0D"/>
    <w:rsid w:val="00BF7C16"/>
    <w:rsid w:val="00C03370"/>
    <w:rsid w:val="00C04EA7"/>
    <w:rsid w:val="00C05CB7"/>
    <w:rsid w:val="00C06475"/>
    <w:rsid w:val="00C06CB3"/>
    <w:rsid w:val="00C10B0F"/>
    <w:rsid w:val="00C1722F"/>
    <w:rsid w:val="00C21BD2"/>
    <w:rsid w:val="00C27558"/>
    <w:rsid w:val="00C27AA1"/>
    <w:rsid w:val="00C27CAC"/>
    <w:rsid w:val="00C32DBF"/>
    <w:rsid w:val="00C3334F"/>
    <w:rsid w:val="00C33912"/>
    <w:rsid w:val="00C3563B"/>
    <w:rsid w:val="00C36861"/>
    <w:rsid w:val="00C40A67"/>
    <w:rsid w:val="00C40CC6"/>
    <w:rsid w:val="00C44231"/>
    <w:rsid w:val="00C442B3"/>
    <w:rsid w:val="00C47DBE"/>
    <w:rsid w:val="00C517CB"/>
    <w:rsid w:val="00C524C2"/>
    <w:rsid w:val="00C5539E"/>
    <w:rsid w:val="00C65061"/>
    <w:rsid w:val="00C656A0"/>
    <w:rsid w:val="00C71522"/>
    <w:rsid w:val="00C7713B"/>
    <w:rsid w:val="00C81218"/>
    <w:rsid w:val="00C818DE"/>
    <w:rsid w:val="00C82825"/>
    <w:rsid w:val="00C85E63"/>
    <w:rsid w:val="00C8603C"/>
    <w:rsid w:val="00C90311"/>
    <w:rsid w:val="00C92A0B"/>
    <w:rsid w:val="00C95106"/>
    <w:rsid w:val="00CA09A3"/>
    <w:rsid w:val="00CA241D"/>
    <w:rsid w:val="00CA2C9A"/>
    <w:rsid w:val="00CA2D4D"/>
    <w:rsid w:val="00CA3359"/>
    <w:rsid w:val="00CA59B8"/>
    <w:rsid w:val="00CA6A3C"/>
    <w:rsid w:val="00CA6E59"/>
    <w:rsid w:val="00CA7BDA"/>
    <w:rsid w:val="00CB128E"/>
    <w:rsid w:val="00CB55EB"/>
    <w:rsid w:val="00CB67D8"/>
    <w:rsid w:val="00CB78F2"/>
    <w:rsid w:val="00CB7DF5"/>
    <w:rsid w:val="00CC2F30"/>
    <w:rsid w:val="00CC4166"/>
    <w:rsid w:val="00CC445E"/>
    <w:rsid w:val="00CC76BD"/>
    <w:rsid w:val="00CC7AB1"/>
    <w:rsid w:val="00CD02D8"/>
    <w:rsid w:val="00CD6853"/>
    <w:rsid w:val="00CD7D33"/>
    <w:rsid w:val="00CE2BDB"/>
    <w:rsid w:val="00CE3F71"/>
    <w:rsid w:val="00CE6E6A"/>
    <w:rsid w:val="00CE7837"/>
    <w:rsid w:val="00CE7886"/>
    <w:rsid w:val="00CF1354"/>
    <w:rsid w:val="00CF171F"/>
    <w:rsid w:val="00CF1B98"/>
    <w:rsid w:val="00D0021D"/>
    <w:rsid w:val="00D00812"/>
    <w:rsid w:val="00D0168F"/>
    <w:rsid w:val="00D06E62"/>
    <w:rsid w:val="00D07D29"/>
    <w:rsid w:val="00D12DAA"/>
    <w:rsid w:val="00D22594"/>
    <w:rsid w:val="00D32BD9"/>
    <w:rsid w:val="00D3349D"/>
    <w:rsid w:val="00D33762"/>
    <w:rsid w:val="00D35059"/>
    <w:rsid w:val="00D368A5"/>
    <w:rsid w:val="00D3726F"/>
    <w:rsid w:val="00D40102"/>
    <w:rsid w:val="00D4116C"/>
    <w:rsid w:val="00D45F68"/>
    <w:rsid w:val="00D5580D"/>
    <w:rsid w:val="00D56A8F"/>
    <w:rsid w:val="00D56E10"/>
    <w:rsid w:val="00D576DC"/>
    <w:rsid w:val="00D63042"/>
    <w:rsid w:val="00D67351"/>
    <w:rsid w:val="00D73814"/>
    <w:rsid w:val="00D7470A"/>
    <w:rsid w:val="00D76515"/>
    <w:rsid w:val="00D77155"/>
    <w:rsid w:val="00D83F5D"/>
    <w:rsid w:val="00D843A0"/>
    <w:rsid w:val="00D85745"/>
    <w:rsid w:val="00D86870"/>
    <w:rsid w:val="00D87C89"/>
    <w:rsid w:val="00D9398B"/>
    <w:rsid w:val="00D97C3C"/>
    <w:rsid w:val="00DA020A"/>
    <w:rsid w:val="00DA0963"/>
    <w:rsid w:val="00DA5908"/>
    <w:rsid w:val="00DA62FE"/>
    <w:rsid w:val="00DC280D"/>
    <w:rsid w:val="00DC364C"/>
    <w:rsid w:val="00DC4471"/>
    <w:rsid w:val="00DC45F2"/>
    <w:rsid w:val="00DD4CAF"/>
    <w:rsid w:val="00DD6E8E"/>
    <w:rsid w:val="00DD7EC1"/>
    <w:rsid w:val="00DE1411"/>
    <w:rsid w:val="00DE1ACC"/>
    <w:rsid w:val="00DE1AEF"/>
    <w:rsid w:val="00DF189B"/>
    <w:rsid w:val="00DF51CF"/>
    <w:rsid w:val="00DF53AD"/>
    <w:rsid w:val="00DF53B9"/>
    <w:rsid w:val="00DF5C55"/>
    <w:rsid w:val="00DF5FB6"/>
    <w:rsid w:val="00DF633B"/>
    <w:rsid w:val="00DF7A47"/>
    <w:rsid w:val="00E01025"/>
    <w:rsid w:val="00E013CF"/>
    <w:rsid w:val="00E1002E"/>
    <w:rsid w:val="00E10B0C"/>
    <w:rsid w:val="00E14ACC"/>
    <w:rsid w:val="00E170FC"/>
    <w:rsid w:val="00E2262E"/>
    <w:rsid w:val="00E3457D"/>
    <w:rsid w:val="00E43F7B"/>
    <w:rsid w:val="00E46FB5"/>
    <w:rsid w:val="00E50895"/>
    <w:rsid w:val="00E50DCF"/>
    <w:rsid w:val="00E53068"/>
    <w:rsid w:val="00E53258"/>
    <w:rsid w:val="00E53AC5"/>
    <w:rsid w:val="00E56C16"/>
    <w:rsid w:val="00E57033"/>
    <w:rsid w:val="00E60E6C"/>
    <w:rsid w:val="00E673BB"/>
    <w:rsid w:val="00E71B4C"/>
    <w:rsid w:val="00E72A19"/>
    <w:rsid w:val="00E81258"/>
    <w:rsid w:val="00E8559F"/>
    <w:rsid w:val="00E869A0"/>
    <w:rsid w:val="00E90262"/>
    <w:rsid w:val="00E9429B"/>
    <w:rsid w:val="00E96127"/>
    <w:rsid w:val="00E96137"/>
    <w:rsid w:val="00E96FC4"/>
    <w:rsid w:val="00EA009D"/>
    <w:rsid w:val="00EA1262"/>
    <w:rsid w:val="00EA2023"/>
    <w:rsid w:val="00EA231A"/>
    <w:rsid w:val="00EA2CEA"/>
    <w:rsid w:val="00EA3249"/>
    <w:rsid w:val="00EA52EB"/>
    <w:rsid w:val="00EA5ADE"/>
    <w:rsid w:val="00EA6EA3"/>
    <w:rsid w:val="00EA73B0"/>
    <w:rsid w:val="00EB34EB"/>
    <w:rsid w:val="00EB3EFE"/>
    <w:rsid w:val="00EB5B61"/>
    <w:rsid w:val="00EC03E6"/>
    <w:rsid w:val="00EC112C"/>
    <w:rsid w:val="00EC4169"/>
    <w:rsid w:val="00EC43D8"/>
    <w:rsid w:val="00EC5AA6"/>
    <w:rsid w:val="00EC5D2D"/>
    <w:rsid w:val="00EC7D30"/>
    <w:rsid w:val="00ED0F79"/>
    <w:rsid w:val="00ED19F8"/>
    <w:rsid w:val="00ED1ADE"/>
    <w:rsid w:val="00ED2AC3"/>
    <w:rsid w:val="00ED3172"/>
    <w:rsid w:val="00ED6F73"/>
    <w:rsid w:val="00ED766B"/>
    <w:rsid w:val="00EE33A8"/>
    <w:rsid w:val="00EE618E"/>
    <w:rsid w:val="00EE63B8"/>
    <w:rsid w:val="00EE78BC"/>
    <w:rsid w:val="00EF2415"/>
    <w:rsid w:val="00EF4B91"/>
    <w:rsid w:val="00EF5F30"/>
    <w:rsid w:val="00EF761C"/>
    <w:rsid w:val="00F00D72"/>
    <w:rsid w:val="00F07189"/>
    <w:rsid w:val="00F12B01"/>
    <w:rsid w:val="00F12B8A"/>
    <w:rsid w:val="00F15231"/>
    <w:rsid w:val="00F16BD2"/>
    <w:rsid w:val="00F17459"/>
    <w:rsid w:val="00F20479"/>
    <w:rsid w:val="00F2189D"/>
    <w:rsid w:val="00F22EBB"/>
    <w:rsid w:val="00F24AB1"/>
    <w:rsid w:val="00F26765"/>
    <w:rsid w:val="00F3405A"/>
    <w:rsid w:val="00F34D3D"/>
    <w:rsid w:val="00F36E17"/>
    <w:rsid w:val="00F413F8"/>
    <w:rsid w:val="00F4194A"/>
    <w:rsid w:val="00F4291C"/>
    <w:rsid w:val="00F43EF6"/>
    <w:rsid w:val="00F46C91"/>
    <w:rsid w:val="00F51B4F"/>
    <w:rsid w:val="00F547A3"/>
    <w:rsid w:val="00F550C5"/>
    <w:rsid w:val="00F615BF"/>
    <w:rsid w:val="00F62470"/>
    <w:rsid w:val="00F62A91"/>
    <w:rsid w:val="00F62F59"/>
    <w:rsid w:val="00F638AE"/>
    <w:rsid w:val="00F63918"/>
    <w:rsid w:val="00F65032"/>
    <w:rsid w:val="00F66247"/>
    <w:rsid w:val="00F678FC"/>
    <w:rsid w:val="00F704CD"/>
    <w:rsid w:val="00F71435"/>
    <w:rsid w:val="00F72A9C"/>
    <w:rsid w:val="00F739B4"/>
    <w:rsid w:val="00F76433"/>
    <w:rsid w:val="00F80F74"/>
    <w:rsid w:val="00F80F7D"/>
    <w:rsid w:val="00F82BDB"/>
    <w:rsid w:val="00F8388C"/>
    <w:rsid w:val="00F874F6"/>
    <w:rsid w:val="00F923F7"/>
    <w:rsid w:val="00F93D4C"/>
    <w:rsid w:val="00F94F15"/>
    <w:rsid w:val="00F958E1"/>
    <w:rsid w:val="00F96C97"/>
    <w:rsid w:val="00FA3A42"/>
    <w:rsid w:val="00FA7642"/>
    <w:rsid w:val="00FB1EA3"/>
    <w:rsid w:val="00FB2549"/>
    <w:rsid w:val="00FB353D"/>
    <w:rsid w:val="00FB5B2B"/>
    <w:rsid w:val="00FB7C21"/>
    <w:rsid w:val="00FC0E64"/>
    <w:rsid w:val="00FC20FA"/>
    <w:rsid w:val="00FC32BA"/>
    <w:rsid w:val="00FD02B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998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Unresolved Mention"/>
    <w:basedOn w:val="a0"/>
    <w:uiPriority w:val="99"/>
    <w:semiHidden/>
    <w:unhideWhenUsed/>
    <w:rsid w:val="00D36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5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4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2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11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0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4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4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614</TotalTime>
  <Pages>1</Pages>
  <Words>2600</Words>
  <Characters>1482</Characters>
  <Application>Microsoft Office Word</Application>
  <DocSecurity>0</DocSecurity>
  <Lines>12</Lines>
  <Paragraphs>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Bresh</dc:creator>
  <cp:lastModifiedBy>Bresh</cp:lastModifiedBy>
  <cp:revision>17</cp:revision>
  <cp:lastPrinted>2025-10-10T21:51:00Z</cp:lastPrinted>
  <dcterms:created xsi:type="dcterms:W3CDTF">2026-02-04T10:30:00Z</dcterms:created>
  <dcterms:modified xsi:type="dcterms:W3CDTF">2026-05-05T13:21:00Z</dcterms:modified>
</cp:coreProperties>
</file>