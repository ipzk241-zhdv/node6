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DB4A3" w14:textId="5ECF08AE" w:rsidR="000518DF" w:rsidRPr="00172ED4" w:rsidRDefault="000518DF" w:rsidP="000518DF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bookmarkStart w:id="0" w:name="_Hlk227844591"/>
      <w:bookmarkStart w:id="1" w:name="_Hlk208238919"/>
      <w:bookmarkStart w:id="2" w:name="_Hlk208238830"/>
      <w:bookmarkEnd w:id="0"/>
      <w:r w:rsidRPr="00966701">
        <w:rPr>
          <w:rFonts w:ascii="Times New Roman" w:hAnsi="Times New Roman"/>
          <w:sz w:val="28"/>
          <w:szCs w:val="28"/>
        </w:rPr>
        <w:t>Лабораторна робота №</w:t>
      </w:r>
      <w:r w:rsidR="00FC2CEC">
        <w:rPr>
          <w:rFonts w:ascii="Times New Roman" w:hAnsi="Times New Roman"/>
          <w:sz w:val="28"/>
          <w:szCs w:val="28"/>
          <w:lang w:val="en-US"/>
        </w:rPr>
        <w:t>7</w:t>
      </w:r>
    </w:p>
    <w:p w14:paraId="5DB7C4D4" w14:textId="07621908" w:rsidR="000518DF" w:rsidRDefault="00FC2CEC" w:rsidP="000518DF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FC2CEC">
        <w:rPr>
          <w:rFonts w:ascii="Times New Roman" w:hAnsi="Times New Roman"/>
          <w:b/>
          <w:bCs/>
          <w:sz w:val="28"/>
          <w:szCs w:val="28"/>
          <w:lang w:val="ru-RU"/>
        </w:rPr>
        <w:t>Автентифікація та авторизація</w:t>
      </w:r>
    </w:p>
    <w:p w14:paraId="6E06DD58" w14:textId="117D0BA7" w:rsidR="000518DF" w:rsidRDefault="000518DF" w:rsidP="0005135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66701">
        <w:rPr>
          <w:rFonts w:ascii="Times New Roman" w:hAnsi="Times New Roman"/>
          <w:sz w:val="28"/>
          <w:szCs w:val="28"/>
        </w:rPr>
        <w:t xml:space="preserve">Мета: </w:t>
      </w:r>
      <w:r w:rsidR="00FC2CEC" w:rsidRPr="00FC2CEC">
        <w:rPr>
          <w:rFonts w:ascii="Times New Roman" w:hAnsi="Times New Roman"/>
          <w:sz w:val="28"/>
          <w:szCs w:val="28"/>
        </w:rPr>
        <w:t>Метою лабораторної роботи є набуття практичних навичок реалізації автентифікації та авторизації у Node.js-застосунках шляхом розширення застосунку з лабораторної роботи №6</w:t>
      </w:r>
    </w:p>
    <w:p w14:paraId="3DEA4B0E" w14:textId="32F41B53" w:rsidR="001D08C3" w:rsidRDefault="000518DF" w:rsidP="0005135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869A0">
        <w:rPr>
          <w:rFonts w:ascii="Times New Roman" w:hAnsi="Times New Roman"/>
          <w:b/>
          <w:bCs/>
          <w:sz w:val="28"/>
          <w:szCs w:val="28"/>
        </w:rPr>
        <w:t>Завдання №1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. </w:t>
      </w:r>
      <w:bookmarkEnd w:id="1"/>
      <w:bookmarkEnd w:id="2"/>
      <w:r w:rsidR="00FC2CEC" w:rsidRPr="00FC2CEC">
        <w:rPr>
          <w:rFonts w:ascii="Times New Roman" w:hAnsi="Times New Roman"/>
          <w:sz w:val="28"/>
          <w:szCs w:val="28"/>
        </w:rPr>
        <w:t>Реєстрація користувачів з хешуванням пароля</w:t>
      </w:r>
    </w:p>
    <w:p w14:paraId="59C8FE77" w14:textId="6E8DEF8D" w:rsidR="00FC2CEC" w:rsidRDefault="00FC2CEC" w:rsidP="0005135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FC2CEC">
        <w:rPr>
          <w:rFonts w:ascii="Times New Roman" w:hAnsi="Times New Roman"/>
          <w:sz w:val="28"/>
          <w:szCs w:val="28"/>
        </w:rPr>
        <w:t>Встановіть пакет bcryptjs</w:t>
      </w:r>
    </w:p>
    <w:p w14:paraId="562BD81A" w14:textId="4B1B3020" w:rsidR="00FC2CEC" w:rsidRDefault="002D503F" w:rsidP="00FC2CEC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2D503F">
        <w:rPr>
          <w:rFonts w:ascii="Times New Roman" w:hAnsi="Times New Roman"/>
          <w:sz w:val="28"/>
          <w:szCs w:val="28"/>
        </w:rPr>
        <w:drawing>
          <wp:inline distT="0" distB="0" distL="0" distR="0" wp14:anchorId="25726910" wp14:editId="6D8062D5">
            <wp:extent cx="5932026" cy="566236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7118" cy="56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0D25" w14:textId="27D3D10B" w:rsidR="00923574" w:rsidRPr="00923574" w:rsidRDefault="00923574" w:rsidP="00FC2CEC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1 – Встановлення пакетів</w:t>
      </w:r>
    </w:p>
    <w:p w14:paraId="42DA21F9" w14:textId="1BCCD1E4" w:rsidR="002D503F" w:rsidRDefault="002D503F" w:rsidP="002D503F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869A0">
        <w:rPr>
          <w:rFonts w:ascii="Times New Roman" w:hAnsi="Times New Roman"/>
          <w:b/>
          <w:bCs/>
          <w:sz w:val="28"/>
          <w:szCs w:val="28"/>
        </w:rPr>
        <w:t>Завдання №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. </w:t>
      </w:r>
      <w:r w:rsidRPr="002D503F">
        <w:rPr>
          <w:rFonts w:ascii="Times New Roman" w:hAnsi="Times New Roman"/>
          <w:sz w:val="28"/>
          <w:szCs w:val="28"/>
        </w:rPr>
        <w:t>Логін з access та refresh токенами</w:t>
      </w:r>
    </w:p>
    <w:p w14:paraId="7B63346D" w14:textId="375A882F" w:rsidR="00CB32A3" w:rsidRDefault="002D503F" w:rsidP="002D503F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2D503F">
        <w:rPr>
          <w:rFonts w:ascii="Times New Roman" w:hAnsi="Times New Roman"/>
          <w:sz w:val="28"/>
          <w:szCs w:val="28"/>
        </w:rPr>
        <w:t>Встановіть пакети jsonwebtoken та @types/jsonwebtoken. Додайте змінну JWT_SECRET у .env для локальної розробки та задайте її через fly secrets set для сервера.</w:t>
      </w:r>
    </w:p>
    <w:p w14:paraId="27274738" w14:textId="0A2D8776" w:rsidR="00923574" w:rsidRDefault="00923574" w:rsidP="002D503F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923574">
        <w:rPr>
          <w:rFonts w:ascii="Times New Roman" w:hAnsi="Times New Roman"/>
          <w:sz w:val="28"/>
          <w:szCs w:val="28"/>
        </w:rPr>
        <w:t>Створіть Mongoose-модель User з полями для електронної пошти, хешу пароля та дати створення. Додайте унікальний індекс на полі електронної пошти, щоб БД не дозволяла дублікати.</w:t>
      </w:r>
    </w:p>
    <w:p w14:paraId="6E0370F0" w14:textId="77777777" w:rsidR="004A030F" w:rsidRDefault="004A030F" w:rsidP="004A030F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923574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8FE4F94" wp14:editId="0F3FB54A">
            <wp:extent cx="6299835" cy="1252855"/>
            <wp:effectExtent l="0" t="0" r="571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9A5B" w14:textId="5952991D" w:rsidR="004A030F" w:rsidRDefault="004A030F" w:rsidP="004A030F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</w:t>
      </w:r>
      <w:r w:rsidR="00041668"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– Оновлення </w:t>
      </w:r>
      <w:r>
        <w:rPr>
          <w:rFonts w:ascii="Times New Roman" w:hAnsi="Times New Roman"/>
          <w:sz w:val="28"/>
          <w:szCs w:val="28"/>
          <w:lang w:val="en-US"/>
        </w:rPr>
        <w:t>.env</w:t>
      </w:r>
    </w:p>
    <w:p w14:paraId="50C8E14C" w14:textId="73D8B3AC" w:rsidR="0014325A" w:rsidRPr="0014325A" w:rsidRDefault="0014325A" w:rsidP="0014325A">
      <w:pPr>
        <w:spacing w:after="0" w:line="360" w:lineRule="auto"/>
        <w:ind w:firstLine="708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Також відповідно оновлено </w:t>
      </w:r>
      <w:r>
        <w:rPr>
          <w:rFonts w:ascii="Times New Roman" w:hAnsi="Times New Roman"/>
          <w:sz w:val="28"/>
          <w:szCs w:val="28"/>
          <w:lang w:val="en-US"/>
        </w:rPr>
        <w:t>github secrets</w:t>
      </w:r>
    </w:p>
    <w:p w14:paraId="0FB27836" w14:textId="77777777" w:rsidR="004A030F" w:rsidRDefault="004A030F" w:rsidP="002D503F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</w:p>
    <w:p w14:paraId="5EECFAFA" w14:textId="6B18609C" w:rsidR="00A4444B" w:rsidRDefault="00936146" w:rsidP="00A4444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936146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604F24F4" wp14:editId="3860535F">
            <wp:extent cx="3240912" cy="276756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7323" cy="27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2F6B" w14:textId="35F49B78" w:rsidR="00936146" w:rsidRDefault="00936146" w:rsidP="00A4444B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</w:t>
      </w:r>
      <w:r w:rsidR="00041668"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 xml:space="preserve"> – Створення </w:t>
      </w:r>
      <w:r>
        <w:rPr>
          <w:rFonts w:ascii="Times New Roman" w:hAnsi="Times New Roman"/>
          <w:sz w:val="28"/>
          <w:szCs w:val="28"/>
          <w:lang w:val="en-US"/>
        </w:rPr>
        <w:t>mongoose-</w:t>
      </w:r>
      <w:r>
        <w:rPr>
          <w:rFonts w:ascii="Times New Roman" w:hAnsi="Times New Roman"/>
          <w:sz w:val="28"/>
          <w:szCs w:val="28"/>
          <w:lang w:val="ru-RU"/>
        </w:rPr>
        <w:t xml:space="preserve">моделі </w:t>
      </w:r>
      <w:r>
        <w:rPr>
          <w:rFonts w:ascii="Times New Roman" w:hAnsi="Times New Roman"/>
          <w:sz w:val="28"/>
          <w:szCs w:val="28"/>
          <w:lang w:val="en-US"/>
        </w:rPr>
        <w:t>user</w:t>
      </w:r>
    </w:p>
    <w:p w14:paraId="5144F156" w14:textId="3CBA3495" w:rsidR="00936146" w:rsidRDefault="00936146" w:rsidP="00D92E1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936146">
        <w:rPr>
          <w:rFonts w:ascii="Times New Roman" w:hAnsi="Times New Roman"/>
          <w:sz w:val="28"/>
          <w:szCs w:val="28"/>
          <w:lang w:val="en-US"/>
        </w:rPr>
        <w:t>Реалізуйте ендпоінт POST /auth/register, що приймає електронну пошту та пароль. Виконайте Zod-валідацію вхідних даних: коректний формат пошти та мінімальна довжина пароля.</w:t>
      </w:r>
    </w:p>
    <w:p w14:paraId="4E8017BD" w14:textId="4B125685" w:rsidR="004E1C92" w:rsidRPr="004E1C92" w:rsidRDefault="004E1C92" w:rsidP="00D92E1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Лістинг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231F65C3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FF7B72"/>
          <w:sz w:val="21"/>
          <w:szCs w:val="21"/>
          <w:lang w:eastAsia="uk-UA"/>
        </w:rPr>
        <w:t>const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79C0FF"/>
          <w:sz w:val="21"/>
          <w:szCs w:val="21"/>
          <w:lang w:eastAsia="uk-UA"/>
        </w:rPr>
        <w:t>authSchema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D4D4D4"/>
          <w:sz w:val="21"/>
          <w:szCs w:val="21"/>
          <w:lang w:eastAsia="uk-UA"/>
        </w:rPr>
        <w:t>=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z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>.</w:t>
      </w:r>
      <w:r w:rsidRPr="00C07D7F">
        <w:rPr>
          <w:rFonts w:ascii="Consolas" w:eastAsia="Times New Roman" w:hAnsi="Consolas"/>
          <w:color w:val="D2A8FF"/>
          <w:sz w:val="21"/>
          <w:szCs w:val="21"/>
          <w:lang w:eastAsia="uk-UA"/>
        </w:rPr>
        <w:t>object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>({</w:t>
      </w:r>
    </w:p>
    <w:p w14:paraId="068FB8AC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email</w:t>
      </w:r>
      <w:r w:rsidRPr="00C07D7F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z.</w:t>
      </w:r>
      <w:r w:rsidRPr="00C07D7F">
        <w:rPr>
          <w:rFonts w:ascii="Consolas" w:eastAsia="Times New Roman" w:hAnsi="Consolas"/>
          <w:color w:val="D2A8FF"/>
          <w:sz w:val="21"/>
          <w:szCs w:val="21"/>
          <w:lang w:eastAsia="uk-UA"/>
        </w:rPr>
        <w:t>string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().</w:t>
      </w:r>
      <w:r w:rsidRPr="00C07D7F">
        <w:rPr>
          <w:rFonts w:ascii="Consolas" w:eastAsia="Times New Roman" w:hAnsi="Consolas"/>
          <w:color w:val="D2A8FF"/>
          <w:sz w:val="21"/>
          <w:szCs w:val="21"/>
          <w:lang w:eastAsia="uk-UA"/>
        </w:rPr>
        <w:t>email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C07D7F">
        <w:rPr>
          <w:rFonts w:ascii="Consolas" w:eastAsia="Times New Roman" w:hAnsi="Consolas"/>
          <w:color w:val="A5D6FF"/>
          <w:sz w:val="21"/>
          <w:szCs w:val="21"/>
          <w:lang w:eastAsia="uk-UA"/>
        </w:rPr>
        <w:t>"Некоректний формат email"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)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>,</w:t>
      </w:r>
    </w:p>
    <w:p w14:paraId="52AC45E5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password</w:t>
      </w:r>
      <w:r w:rsidRPr="00C07D7F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z.</w:t>
      </w:r>
      <w:r w:rsidRPr="00C07D7F">
        <w:rPr>
          <w:rFonts w:ascii="Consolas" w:eastAsia="Times New Roman" w:hAnsi="Consolas"/>
          <w:color w:val="D2A8FF"/>
          <w:sz w:val="21"/>
          <w:szCs w:val="21"/>
          <w:lang w:eastAsia="uk-UA"/>
        </w:rPr>
        <w:t>string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().</w:t>
      </w:r>
      <w:r w:rsidRPr="00C07D7F">
        <w:rPr>
          <w:rFonts w:ascii="Consolas" w:eastAsia="Times New Roman" w:hAnsi="Consolas"/>
          <w:color w:val="D2A8FF"/>
          <w:sz w:val="21"/>
          <w:szCs w:val="21"/>
          <w:lang w:eastAsia="uk-UA"/>
        </w:rPr>
        <w:t>min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C07D7F">
        <w:rPr>
          <w:rFonts w:ascii="Consolas" w:eastAsia="Times New Roman" w:hAnsi="Consolas"/>
          <w:color w:val="B5CEA8"/>
          <w:sz w:val="21"/>
          <w:szCs w:val="21"/>
          <w:lang w:eastAsia="uk-UA"/>
        </w:rPr>
        <w:t>6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, </w:t>
      </w:r>
      <w:r w:rsidRPr="00C07D7F">
        <w:rPr>
          <w:rFonts w:ascii="Consolas" w:eastAsia="Times New Roman" w:hAnsi="Consolas"/>
          <w:color w:val="A5D6FF"/>
          <w:sz w:val="21"/>
          <w:szCs w:val="21"/>
          <w:lang w:eastAsia="uk-UA"/>
        </w:rPr>
        <w:t>"Пароль має містити щонайменше 6 символів"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)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>,</w:t>
      </w:r>
    </w:p>
    <w:p w14:paraId="360250DD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>});</w:t>
      </w:r>
    </w:p>
    <w:p w14:paraId="11E4ECA1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</w:p>
    <w:p w14:paraId="165694C3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79C0FF"/>
          <w:sz w:val="21"/>
          <w:szCs w:val="21"/>
          <w:lang w:eastAsia="uk-UA"/>
        </w:rPr>
        <w:t>router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>.</w:t>
      </w:r>
      <w:r w:rsidRPr="00C07D7F">
        <w:rPr>
          <w:rFonts w:ascii="Consolas" w:eastAsia="Times New Roman" w:hAnsi="Consolas"/>
          <w:color w:val="D2A8FF"/>
          <w:sz w:val="21"/>
          <w:szCs w:val="21"/>
          <w:lang w:eastAsia="uk-UA"/>
        </w:rPr>
        <w:t>post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>(</w:t>
      </w:r>
      <w:r w:rsidRPr="00C07D7F">
        <w:rPr>
          <w:rFonts w:ascii="Consolas" w:eastAsia="Times New Roman" w:hAnsi="Consolas"/>
          <w:color w:val="A5D6FF"/>
          <w:sz w:val="21"/>
          <w:szCs w:val="21"/>
          <w:lang w:eastAsia="uk-UA"/>
        </w:rPr>
        <w:t>"/register"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, </w:t>
      </w:r>
      <w:r w:rsidRPr="00C07D7F">
        <w:rPr>
          <w:rFonts w:ascii="Consolas" w:eastAsia="Times New Roman" w:hAnsi="Consolas"/>
          <w:color w:val="569CD6"/>
          <w:sz w:val="21"/>
          <w:szCs w:val="21"/>
          <w:lang w:eastAsia="uk-UA"/>
        </w:rPr>
        <w:t>async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(</w:t>
      </w:r>
      <w:r w:rsidRPr="00C07D7F">
        <w:rPr>
          <w:rFonts w:ascii="Consolas" w:eastAsia="Times New Roman" w:hAnsi="Consolas"/>
          <w:color w:val="FFA657"/>
          <w:sz w:val="21"/>
          <w:szCs w:val="21"/>
          <w:lang w:eastAsia="uk-UA"/>
        </w:rPr>
        <w:t>req</w:t>
      </w:r>
      <w:r w:rsidRPr="00C07D7F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4EC9B0"/>
          <w:sz w:val="21"/>
          <w:szCs w:val="21"/>
          <w:lang w:eastAsia="uk-UA"/>
        </w:rPr>
        <w:t>Request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, </w:t>
      </w:r>
      <w:r w:rsidRPr="00C07D7F">
        <w:rPr>
          <w:rFonts w:ascii="Consolas" w:eastAsia="Times New Roman" w:hAnsi="Consolas"/>
          <w:color w:val="FFA657"/>
          <w:sz w:val="21"/>
          <w:szCs w:val="21"/>
          <w:lang w:eastAsia="uk-UA"/>
        </w:rPr>
        <w:t>res</w:t>
      </w:r>
      <w:r w:rsidRPr="00C07D7F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4EC9B0"/>
          <w:sz w:val="21"/>
          <w:szCs w:val="21"/>
          <w:lang w:eastAsia="uk-UA"/>
        </w:rPr>
        <w:t>Response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, </w:t>
      </w:r>
      <w:r w:rsidRPr="00C07D7F">
        <w:rPr>
          <w:rFonts w:ascii="Consolas" w:eastAsia="Times New Roman" w:hAnsi="Consolas"/>
          <w:color w:val="D2A8FF"/>
          <w:sz w:val="21"/>
          <w:szCs w:val="21"/>
          <w:lang w:eastAsia="uk-UA"/>
        </w:rPr>
        <w:t>next</w:t>
      </w:r>
      <w:r w:rsidRPr="00C07D7F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4EC9B0"/>
          <w:sz w:val="21"/>
          <w:szCs w:val="21"/>
          <w:lang w:eastAsia="uk-UA"/>
        </w:rPr>
        <w:t>NextFunction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>)</w:t>
      </w:r>
      <w:r w:rsidRPr="00C07D7F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4EC9B0"/>
          <w:sz w:val="21"/>
          <w:szCs w:val="21"/>
          <w:lang w:eastAsia="uk-UA"/>
        </w:rPr>
        <w:t>Promise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>&lt;</w:t>
      </w:r>
      <w:r w:rsidRPr="00C07D7F">
        <w:rPr>
          <w:rFonts w:ascii="Consolas" w:eastAsia="Times New Roman" w:hAnsi="Consolas"/>
          <w:color w:val="4EC9B0"/>
          <w:sz w:val="21"/>
          <w:szCs w:val="21"/>
          <w:lang w:eastAsia="uk-UA"/>
        </w:rPr>
        <w:t>void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&gt; </w:t>
      </w:r>
      <w:r w:rsidRPr="00C07D7F">
        <w:rPr>
          <w:rFonts w:ascii="Consolas" w:eastAsia="Times New Roman" w:hAnsi="Consolas"/>
          <w:color w:val="FF7B72"/>
          <w:sz w:val="21"/>
          <w:szCs w:val="21"/>
          <w:lang w:eastAsia="uk-UA"/>
        </w:rPr>
        <w:t>=&gt;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{</w:t>
      </w:r>
    </w:p>
    <w:p w14:paraId="1295C021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r w:rsidRPr="00C07D7F">
        <w:rPr>
          <w:rFonts w:ascii="Consolas" w:eastAsia="Times New Roman" w:hAnsi="Consolas"/>
          <w:color w:val="C586C0"/>
          <w:sz w:val="21"/>
          <w:szCs w:val="21"/>
          <w:lang w:eastAsia="uk-UA"/>
        </w:rPr>
        <w:t>try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{</w:t>
      </w:r>
    </w:p>
    <w:p w14:paraId="15F869D0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</w:t>
      </w:r>
      <w:r w:rsidRPr="00C07D7F">
        <w:rPr>
          <w:rFonts w:ascii="Consolas" w:eastAsia="Times New Roman" w:hAnsi="Consolas"/>
          <w:color w:val="FF7B72"/>
          <w:sz w:val="21"/>
          <w:szCs w:val="21"/>
          <w:lang w:eastAsia="uk-UA"/>
        </w:rPr>
        <w:t>const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{ </w:t>
      </w:r>
      <w:r w:rsidRPr="00C07D7F">
        <w:rPr>
          <w:rFonts w:ascii="Consolas" w:eastAsia="Times New Roman" w:hAnsi="Consolas"/>
          <w:color w:val="79C0FF"/>
          <w:sz w:val="21"/>
          <w:szCs w:val="21"/>
          <w:lang w:eastAsia="uk-UA"/>
        </w:rPr>
        <w:t>email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, </w:t>
      </w:r>
      <w:r w:rsidRPr="00C07D7F">
        <w:rPr>
          <w:rFonts w:ascii="Consolas" w:eastAsia="Times New Roman" w:hAnsi="Consolas"/>
          <w:color w:val="79C0FF"/>
          <w:sz w:val="21"/>
          <w:szCs w:val="21"/>
          <w:lang w:eastAsia="uk-UA"/>
        </w:rPr>
        <w:t>password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} </w:t>
      </w:r>
      <w:r w:rsidRPr="00C07D7F">
        <w:rPr>
          <w:rFonts w:ascii="Consolas" w:eastAsia="Times New Roman" w:hAnsi="Consolas"/>
          <w:color w:val="D4D4D4"/>
          <w:sz w:val="21"/>
          <w:szCs w:val="21"/>
          <w:lang w:eastAsia="uk-UA"/>
        </w:rPr>
        <w:t>=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79C0FF"/>
          <w:sz w:val="21"/>
          <w:szCs w:val="21"/>
          <w:lang w:eastAsia="uk-UA"/>
        </w:rPr>
        <w:t>authSchema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.</w:t>
      </w:r>
      <w:r w:rsidRPr="00C07D7F">
        <w:rPr>
          <w:rFonts w:ascii="Consolas" w:eastAsia="Times New Roman" w:hAnsi="Consolas"/>
          <w:color w:val="D2A8FF"/>
          <w:sz w:val="21"/>
          <w:szCs w:val="21"/>
          <w:lang w:eastAsia="uk-UA"/>
        </w:rPr>
        <w:t>parse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C07D7F">
        <w:rPr>
          <w:rFonts w:ascii="Consolas" w:eastAsia="Times New Roman" w:hAnsi="Consolas"/>
          <w:color w:val="FFA657"/>
          <w:sz w:val="21"/>
          <w:szCs w:val="21"/>
          <w:lang w:eastAsia="uk-UA"/>
        </w:rPr>
        <w:t>req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.body);</w:t>
      </w:r>
    </w:p>
    <w:p w14:paraId="76001066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</w:p>
    <w:p w14:paraId="7B820FF6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</w:t>
      </w:r>
      <w:r w:rsidRPr="00C07D7F">
        <w:rPr>
          <w:rFonts w:ascii="Consolas" w:eastAsia="Times New Roman" w:hAnsi="Consolas"/>
          <w:color w:val="FF7B72"/>
          <w:sz w:val="21"/>
          <w:szCs w:val="21"/>
          <w:lang w:eastAsia="uk-UA"/>
        </w:rPr>
        <w:t>const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79C0FF"/>
          <w:sz w:val="21"/>
          <w:szCs w:val="21"/>
          <w:lang w:eastAsia="uk-UA"/>
        </w:rPr>
        <w:t>existingUser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D4D4D4"/>
          <w:sz w:val="21"/>
          <w:szCs w:val="21"/>
          <w:lang w:eastAsia="uk-UA"/>
        </w:rPr>
        <w:t>=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C586C0"/>
          <w:sz w:val="21"/>
          <w:szCs w:val="21"/>
          <w:lang w:eastAsia="uk-UA"/>
        </w:rPr>
        <w:t>await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4EC9B0"/>
          <w:sz w:val="21"/>
          <w:szCs w:val="21"/>
          <w:lang w:eastAsia="uk-UA"/>
        </w:rPr>
        <w:t>User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.</w:t>
      </w:r>
      <w:r w:rsidRPr="00C07D7F">
        <w:rPr>
          <w:rFonts w:ascii="Consolas" w:eastAsia="Times New Roman" w:hAnsi="Consolas"/>
          <w:color w:val="D2A8FF"/>
          <w:sz w:val="21"/>
          <w:szCs w:val="21"/>
          <w:lang w:eastAsia="uk-UA"/>
        </w:rPr>
        <w:t>findOne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({ email });</w:t>
      </w:r>
    </w:p>
    <w:p w14:paraId="47AB5AC2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</w:t>
      </w:r>
      <w:r w:rsidRPr="00C07D7F">
        <w:rPr>
          <w:rFonts w:ascii="Consolas" w:eastAsia="Times New Roman" w:hAnsi="Consolas"/>
          <w:color w:val="C586C0"/>
          <w:sz w:val="21"/>
          <w:szCs w:val="21"/>
          <w:lang w:eastAsia="uk-UA"/>
        </w:rPr>
        <w:t>if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(</w:t>
      </w:r>
      <w:r w:rsidRPr="00C07D7F">
        <w:rPr>
          <w:rFonts w:ascii="Consolas" w:eastAsia="Times New Roman" w:hAnsi="Consolas"/>
          <w:color w:val="79C0FF"/>
          <w:sz w:val="21"/>
          <w:szCs w:val="21"/>
          <w:lang w:eastAsia="uk-UA"/>
        </w:rPr>
        <w:t>existingUser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) {</w:t>
      </w:r>
    </w:p>
    <w:p w14:paraId="13C5B133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    </w:t>
      </w:r>
      <w:r w:rsidRPr="00C07D7F">
        <w:rPr>
          <w:rFonts w:ascii="Consolas" w:eastAsia="Times New Roman" w:hAnsi="Consolas"/>
          <w:color w:val="FFA657"/>
          <w:sz w:val="21"/>
          <w:szCs w:val="21"/>
          <w:lang w:eastAsia="uk-UA"/>
        </w:rPr>
        <w:t>res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.</w:t>
      </w:r>
      <w:r w:rsidRPr="00C07D7F">
        <w:rPr>
          <w:rFonts w:ascii="Consolas" w:eastAsia="Times New Roman" w:hAnsi="Consolas"/>
          <w:color w:val="D2A8FF"/>
          <w:sz w:val="21"/>
          <w:szCs w:val="21"/>
          <w:lang w:eastAsia="uk-UA"/>
        </w:rPr>
        <w:t>status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C07D7F">
        <w:rPr>
          <w:rFonts w:ascii="Consolas" w:eastAsia="Times New Roman" w:hAnsi="Consolas"/>
          <w:color w:val="B5CEA8"/>
          <w:sz w:val="21"/>
          <w:szCs w:val="21"/>
          <w:lang w:eastAsia="uk-UA"/>
        </w:rPr>
        <w:t>409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).</w:t>
      </w:r>
      <w:r w:rsidRPr="00C07D7F">
        <w:rPr>
          <w:rFonts w:ascii="Consolas" w:eastAsia="Times New Roman" w:hAnsi="Consolas"/>
          <w:color w:val="D2A8FF"/>
          <w:sz w:val="21"/>
          <w:szCs w:val="21"/>
          <w:lang w:eastAsia="uk-UA"/>
        </w:rPr>
        <w:t>json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({ message</w:t>
      </w:r>
      <w:r w:rsidRPr="00C07D7F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A5D6FF"/>
          <w:sz w:val="21"/>
          <w:szCs w:val="21"/>
          <w:lang w:eastAsia="uk-UA"/>
        </w:rPr>
        <w:t>"Користувач з таким email вже існує"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});</w:t>
      </w:r>
    </w:p>
    <w:p w14:paraId="222BBA82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    </w:t>
      </w:r>
      <w:r w:rsidRPr="00C07D7F">
        <w:rPr>
          <w:rFonts w:ascii="Consolas" w:eastAsia="Times New Roman" w:hAnsi="Consolas"/>
          <w:color w:val="C586C0"/>
          <w:sz w:val="21"/>
          <w:szCs w:val="21"/>
          <w:lang w:eastAsia="uk-UA"/>
        </w:rPr>
        <w:t>return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;</w:t>
      </w:r>
    </w:p>
    <w:p w14:paraId="029EE3EC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}</w:t>
      </w:r>
    </w:p>
    <w:p w14:paraId="249A8E48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</w:p>
    <w:p w14:paraId="585126D1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</w:t>
      </w:r>
      <w:r w:rsidRPr="00C07D7F">
        <w:rPr>
          <w:rFonts w:ascii="Consolas" w:eastAsia="Times New Roman" w:hAnsi="Consolas"/>
          <w:color w:val="FF7B72"/>
          <w:sz w:val="21"/>
          <w:szCs w:val="21"/>
          <w:lang w:eastAsia="uk-UA"/>
        </w:rPr>
        <w:t>const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79C0FF"/>
          <w:sz w:val="21"/>
          <w:szCs w:val="21"/>
          <w:lang w:eastAsia="uk-UA"/>
        </w:rPr>
        <w:t>newUser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D4D4D4"/>
          <w:sz w:val="21"/>
          <w:szCs w:val="21"/>
          <w:lang w:eastAsia="uk-UA"/>
        </w:rPr>
        <w:t>=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C586C0"/>
          <w:sz w:val="21"/>
          <w:szCs w:val="21"/>
          <w:lang w:eastAsia="uk-UA"/>
        </w:rPr>
        <w:t>await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4EC9B0"/>
          <w:sz w:val="21"/>
          <w:szCs w:val="21"/>
          <w:lang w:eastAsia="uk-UA"/>
        </w:rPr>
        <w:t>User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.</w:t>
      </w:r>
      <w:r w:rsidRPr="00C07D7F">
        <w:rPr>
          <w:rFonts w:ascii="Consolas" w:eastAsia="Times New Roman" w:hAnsi="Consolas"/>
          <w:color w:val="D2A8FF"/>
          <w:sz w:val="21"/>
          <w:szCs w:val="21"/>
          <w:lang w:eastAsia="uk-UA"/>
        </w:rPr>
        <w:t>create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({ email, password });</w:t>
      </w:r>
    </w:p>
    <w:p w14:paraId="3C4AF56B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</w:p>
    <w:p w14:paraId="22B5ED61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</w:t>
      </w:r>
      <w:r w:rsidRPr="00C07D7F">
        <w:rPr>
          <w:rFonts w:ascii="Consolas" w:eastAsia="Times New Roman" w:hAnsi="Consolas"/>
          <w:color w:val="FFA657"/>
          <w:sz w:val="21"/>
          <w:szCs w:val="21"/>
          <w:lang w:eastAsia="uk-UA"/>
        </w:rPr>
        <w:t>res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.</w:t>
      </w:r>
      <w:r w:rsidRPr="00C07D7F">
        <w:rPr>
          <w:rFonts w:ascii="Consolas" w:eastAsia="Times New Roman" w:hAnsi="Consolas"/>
          <w:color w:val="D2A8FF"/>
          <w:sz w:val="21"/>
          <w:szCs w:val="21"/>
          <w:lang w:eastAsia="uk-UA"/>
        </w:rPr>
        <w:t>status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C07D7F">
        <w:rPr>
          <w:rFonts w:ascii="Consolas" w:eastAsia="Times New Roman" w:hAnsi="Consolas"/>
          <w:color w:val="B5CEA8"/>
          <w:sz w:val="21"/>
          <w:szCs w:val="21"/>
          <w:lang w:eastAsia="uk-UA"/>
        </w:rPr>
        <w:t>201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).</w:t>
      </w:r>
      <w:r w:rsidRPr="00C07D7F">
        <w:rPr>
          <w:rFonts w:ascii="Consolas" w:eastAsia="Times New Roman" w:hAnsi="Consolas"/>
          <w:color w:val="D2A8FF"/>
          <w:sz w:val="21"/>
          <w:szCs w:val="21"/>
          <w:lang w:eastAsia="uk-UA"/>
        </w:rPr>
        <w:t>json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({</w:t>
      </w:r>
    </w:p>
    <w:p w14:paraId="38605E1B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id</w:t>
      </w:r>
      <w:r w:rsidRPr="00C07D7F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79C0FF"/>
          <w:sz w:val="21"/>
          <w:szCs w:val="21"/>
          <w:lang w:eastAsia="uk-UA"/>
        </w:rPr>
        <w:t>newUser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._id,</w:t>
      </w:r>
    </w:p>
    <w:p w14:paraId="640710AA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email</w:t>
      </w:r>
      <w:r w:rsidRPr="00C07D7F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79C0FF"/>
          <w:sz w:val="21"/>
          <w:szCs w:val="21"/>
          <w:lang w:eastAsia="uk-UA"/>
        </w:rPr>
        <w:t>newUser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.email,</w:t>
      </w:r>
    </w:p>
    <w:p w14:paraId="7E17484F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createdAt</w:t>
      </w:r>
      <w:r w:rsidRPr="00C07D7F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79C0FF"/>
          <w:sz w:val="21"/>
          <w:szCs w:val="21"/>
          <w:lang w:eastAsia="uk-UA"/>
        </w:rPr>
        <w:t>newUser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.createdAt,</w:t>
      </w:r>
    </w:p>
    <w:p w14:paraId="5E3DF6E2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});</w:t>
      </w:r>
    </w:p>
    <w:p w14:paraId="0A35236E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} </w:t>
      </w:r>
      <w:r w:rsidRPr="00C07D7F">
        <w:rPr>
          <w:rFonts w:ascii="Consolas" w:eastAsia="Times New Roman" w:hAnsi="Consolas"/>
          <w:color w:val="C586C0"/>
          <w:sz w:val="21"/>
          <w:szCs w:val="21"/>
          <w:lang w:eastAsia="uk-UA"/>
        </w:rPr>
        <w:t>catch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(error) {</w:t>
      </w:r>
    </w:p>
    <w:p w14:paraId="339CF8F2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</w:t>
      </w:r>
      <w:r w:rsidRPr="00C07D7F">
        <w:rPr>
          <w:rFonts w:ascii="Consolas" w:eastAsia="Times New Roman" w:hAnsi="Consolas"/>
          <w:color w:val="D2A8FF"/>
          <w:sz w:val="21"/>
          <w:szCs w:val="21"/>
          <w:lang w:eastAsia="uk-UA"/>
        </w:rPr>
        <w:t>next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(error);</w:t>
      </w:r>
    </w:p>
    <w:p w14:paraId="2807286B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    }</w:t>
      </w:r>
    </w:p>
    <w:p w14:paraId="35A655CE" w14:textId="77777777" w:rsidR="00C07D7F" w:rsidRPr="00C07D7F" w:rsidRDefault="00C07D7F" w:rsidP="00C07D7F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}</w:t>
      </w:r>
      <w:r w:rsidRPr="00C07D7F">
        <w:rPr>
          <w:rFonts w:ascii="Consolas" w:eastAsia="Times New Roman" w:hAnsi="Consolas"/>
          <w:color w:val="BBBEBF"/>
          <w:sz w:val="21"/>
          <w:szCs w:val="21"/>
          <w:lang w:eastAsia="uk-UA"/>
        </w:rPr>
        <w:t>);</w:t>
      </w:r>
    </w:p>
    <w:p w14:paraId="4159C158" w14:textId="75597D66" w:rsidR="004E1C92" w:rsidRDefault="004E1C92" w:rsidP="004E1C92">
      <w:pPr>
        <w:spacing w:after="0" w:line="360" w:lineRule="auto"/>
        <w:ind w:firstLine="708"/>
        <w:rPr>
          <w:rFonts w:ascii="Times New Roman" w:hAnsi="Times New Roman"/>
          <w:sz w:val="28"/>
          <w:szCs w:val="28"/>
          <w:lang w:val="en-US"/>
        </w:rPr>
      </w:pPr>
    </w:p>
    <w:p w14:paraId="3D9076A0" w14:textId="4A35900E" w:rsidR="00936146" w:rsidRDefault="00936146" w:rsidP="00D92E1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936146">
        <w:rPr>
          <w:rFonts w:ascii="Times New Roman" w:hAnsi="Times New Roman"/>
          <w:sz w:val="28"/>
          <w:szCs w:val="28"/>
          <w:lang w:val="en-US"/>
        </w:rPr>
        <w:t>Винесіть хешування у pre-save hook моделі: він має спрацьовувати лише якщо поле пароля було змінене.</w:t>
      </w:r>
    </w:p>
    <w:p w14:paraId="03E43538" w14:textId="0D95B693" w:rsidR="0090187B" w:rsidRDefault="0090187B" w:rsidP="0090187B">
      <w:pPr>
        <w:spacing w:after="0" w:line="36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Лістинг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115D73F9" w14:textId="77777777" w:rsidR="002B36C7" w:rsidRPr="002B36C7" w:rsidRDefault="002B36C7" w:rsidP="002B36C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B36C7">
        <w:rPr>
          <w:rFonts w:ascii="Consolas" w:eastAsia="Times New Roman" w:hAnsi="Consolas"/>
          <w:color w:val="79C0FF"/>
          <w:sz w:val="21"/>
          <w:szCs w:val="21"/>
          <w:lang w:eastAsia="uk-UA"/>
        </w:rPr>
        <w:t>UserSchema</w:t>
      </w:r>
      <w:r w:rsidRPr="002B36C7">
        <w:rPr>
          <w:rFonts w:ascii="Consolas" w:eastAsia="Times New Roman" w:hAnsi="Consolas"/>
          <w:color w:val="BBBEBF"/>
          <w:sz w:val="21"/>
          <w:szCs w:val="21"/>
          <w:lang w:eastAsia="uk-UA"/>
        </w:rPr>
        <w:t>.</w:t>
      </w:r>
      <w:r w:rsidRPr="002B36C7">
        <w:rPr>
          <w:rFonts w:ascii="Consolas" w:eastAsia="Times New Roman" w:hAnsi="Consolas"/>
          <w:color w:val="D2A8FF"/>
          <w:sz w:val="21"/>
          <w:szCs w:val="21"/>
          <w:lang w:eastAsia="uk-UA"/>
        </w:rPr>
        <w:t>pre</w:t>
      </w:r>
      <w:r w:rsidRPr="002B36C7">
        <w:rPr>
          <w:rFonts w:ascii="Consolas" w:eastAsia="Times New Roman" w:hAnsi="Consolas"/>
          <w:color w:val="BBBEBF"/>
          <w:sz w:val="21"/>
          <w:szCs w:val="21"/>
          <w:lang w:eastAsia="uk-UA"/>
        </w:rPr>
        <w:t>(</w:t>
      </w:r>
      <w:r w:rsidRPr="002B36C7">
        <w:rPr>
          <w:rFonts w:ascii="Consolas" w:eastAsia="Times New Roman" w:hAnsi="Consolas"/>
          <w:color w:val="A5D6FF"/>
          <w:sz w:val="21"/>
          <w:szCs w:val="21"/>
          <w:lang w:eastAsia="uk-UA"/>
        </w:rPr>
        <w:t>"save"</w:t>
      </w:r>
      <w:r w:rsidRPr="002B36C7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, </w:t>
      </w:r>
      <w:r w:rsidRPr="002B36C7">
        <w:rPr>
          <w:rFonts w:ascii="Consolas" w:eastAsia="Times New Roman" w:hAnsi="Consolas"/>
          <w:color w:val="569CD6"/>
          <w:sz w:val="21"/>
          <w:szCs w:val="21"/>
          <w:lang w:eastAsia="uk-UA"/>
        </w:rPr>
        <w:t>async</w:t>
      </w:r>
      <w:r w:rsidRPr="002B36C7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2B36C7">
        <w:rPr>
          <w:rFonts w:ascii="Consolas" w:eastAsia="Times New Roman" w:hAnsi="Consolas"/>
          <w:color w:val="FF7B72"/>
          <w:sz w:val="21"/>
          <w:szCs w:val="21"/>
          <w:lang w:eastAsia="uk-UA"/>
        </w:rPr>
        <w:t>function</w:t>
      </w:r>
      <w:r w:rsidRPr="002B36C7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() </w:t>
      </w: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>{</w:t>
      </w:r>
    </w:p>
    <w:p w14:paraId="4936C4DD" w14:textId="77777777" w:rsidR="002B36C7" w:rsidRPr="002B36C7" w:rsidRDefault="002B36C7" w:rsidP="002B36C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r w:rsidRPr="002B36C7">
        <w:rPr>
          <w:rFonts w:ascii="Consolas" w:eastAsia="Times New Roman" w:hAnsi="Consolas"/>
          <w:color w:val="C586C0"/>
          <w:sz w:val="21"/>
          <w:szCs w:val="21"/>
          <w:lang w:eastAsia="uk-UA"/>
        </w:rPr>
        <w:t>if</w:t>
      </w: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(</w:t>
      </w:r>
      <w:r w:rsidRPr="002B36C7">
        <w:rPr>
          <w:rFonts w:ascii="Consolas" w:eastAsia="Times New Roman" w:hAnsi="Consolas"/>
          <w:color w:val="D4D4D4"/>
          <w:sz w:val="21"/>
          <w:szCs w:val="21"/>
          <w:lang w:eastAsia="uk-UA"/>
        </w:rPr>
        <w:t>!</w:t>
      </w:r>
      <w:r w:rsidRPr="002B36C7">
        <w:rPr>
          <w:rFonts w:ascii="Consolas" w:eastAsia="Times New Roman" w:hAnsi="Consolas"/>
          <w:color w:val="79C0FF"/>
          <w:sz w:val="21"/>
          <w:szCs w:val="21"/>
          <w:lang w:eastAsia="uk-UA"/>
        </w:rPr>
        <w:t>this</w:t>
      </w: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>.</w:t>
      </w:r>
      <w:r w:rsidRPr="002B36C7">
        <w:rPr>
          <w:rFonts w:ascii="Consolas" w:eastAsia="Times New Roman" w:hAnsi="Consolas"/>
          <w:color w:val="D2A8FF"/>
          <w:sz w:val="21"/>
          <w:szCs w:val="21"/>
          <w:lang w:eastAsia="uk-UA"/>
        </w:rPr>
        <w:t>isModified</w:t>
      </w: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2B36C7">
        <w:rPr>
          <w:rFonts w:ascii="Consolas" w:eastAsia="Times New Roman" w:hAnsi="Consolas"/>
          <w:color w:val="A5D6FF"/>
          <w:sz w:val="21"/>
          <w:szCs w:val="21"/>
          <w:lang w:eastAsia="uk-UA"/>
        </w:rPr>
        <w:t>"password"</w:t>
      </w: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>)) {</w:t>
      </w:r>
    </w:p>
    <w:p w14:paraId="552B2EF8" w14:textId="77777777" w:rsidR="002B36C7" w:rsidRPr="002B36C7" w:rsidRDefault="002B36C7" w:rsidP="002B36C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</w:t>
      </w:r>
      <w:r w:rsidRPr="002B36C7">
        <w:rPr>
          <w:rFonts w:ascii="Consolas" w:eastAsia="Times New Roman" w:hAnsi="Consolas"/>
          <w:color w:val="C586C0"/>
          <w:sz w:val="21"/>
          <w:szCs w:val="21"/>
          <w:lang w:eastAsia="uk-UA"/>
        </w:rPr>
        <w:t>return</w:t>
      </w: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>;</w:t>
      </w:r>
    </w:p>
    <w:p w14:paraId="74B5D461" w14:textId="77777777" w:rsidR="002B36C7" w:rsidRPr="002B36C7" w:rsidRDefault="002B36C7" w:rsidP="002B36C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>    }</w:t>
      </w:r>
    </w:p>
    <w:p w14:paraId="7EA189D7" w14:textId="77777777" w:rsidR="002B36C7" w:rsidRPr="002B36C7" w:rsidRDefault="002B36C7" w:rsidP="002B36C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</w:p>
    <w:p w14:paraId="16320002" w14:textId="77777777" w:rsidR="002B36C7" w:rsidRPr="002B36C7" w:rsidRDefault="002B36C7" w:rsidP="002B36C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r w:rsidRPr="002B36C7">
        <w:rPr>
          <w:rFonts w:ascii="Consolas" w:eastAsia="Times New Roman" w:hAnsi="Consolas"/>
          <w:color w:val="FF7B72"/>
          <w:sz w:val="21"/>
          <w:szCs w:val="21"/>
          <w:lang w:eastAsia="uk-UA"/>
        </w:rPr>
        <w:t>const</w:t>
      </w: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2B36C7">
        <w:rPr>
          <w:rFonts w:ascii="Consolas" w:eastAsia="Times New Roman" w:hAnsi="Consolas"/>
          <w:color w:val="79C0FF"/>
          <w:sz w:val="21"/>
          <w:szCs w:val="21"/>
          <w:lang w:eastAsia="uk-UA"/>
        </w:rPr>
        <w:t>salt</w:t>
      </w: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2B36C7">
        <w:rPr>
          <w:rFonts w:ascii="Consolas" w:eastAsia="Times New Roman" w:hAnsi="Consolas"/>
          <w:color w:val="D4D4D4"/>
          <w:sz w:val="21"/>
          <w:szCs w:val="21"/>
          <w:lang w:eastAsia="uk-UA"/>
        </w:rPr>
        <w:t>=</w:t>
      </w: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2B36C7">
        <w:rPr>
          <w:rFonts w:ascii="Consolas" w:eastAsia="Times New Roman" w:hAnsi="Consolas"/>
          <w:color w:val="C586C0"/>
          <w:sz w:val="21"/>
          <w:szCs w:val="21"/>
          <w:lang w:eastAsia="uk-UA"/>
        </w:rPr>
        <w:t>await</w:t>
      </w: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bcrypt.</w:t>
      </w:r>
      <w:r w:rsidRPr="002B36C7">
        <w:rPr>
          <w:rFonts w:ascii="Consolas" w:eastAsia="Times New Roman" w:hAnsi="Consolas"/>
          <w:color w:val="D2A8FF"/>
          <w:sz w:val="21"/>
          <w:szCs w:val="21"/>
          <w:lang w:eastAsia="uk-UA"/>
        </w:rPr>
        <w:t>genSalt</w:t>
      </w: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2B36C7">
        <w:rPr>
          <w:rFonts w:ascii="Consolas" w:eastAsia="Times New Roman" w:hAnsi="Consolas"/>
          <w:color w:val="B5CEA8"/>
          <w:sz w:val="21"/>
          <w:szCs w:val="21"/>
          <w:lang w:eastAsia="uk-UA"/>
        </w:rPr>
        <w:t>10</w:t>
      </w: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>);</w:t>
      </w:r>
    </w:p>
    <w:p w14:paraId="17370CCB" w14:textId="77777777" w:rsidR="002B36C7" w:rsidRPr="002B36C7" w:rsidRDefault="002B36C7" w:rsidP="002B36C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r w:rsidRPr="002B36C7">
        <w:rPr>
          <w:rFonts w:ascii="Consolas" w:eastAsia="Times New Roman" w:hAnsi="Consolas"/>
          <w:color w:val="79C0FF"/>
          <w:sz w:val="21"/>
          <w:szCs w:val="21"/>
          <w:lang w:eastAsia="uk-UA"/>
        </w:rPr>
        <w:t>this</w:t>
      </w: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.password </w:t>
      </w:r>
      <w:r w:rsidRPr="002B36C7">
        <w:rPr>
          <w:rFonts w:ascii="Consolas" w:eastAsia="Times New Roman" w:hAnsi="Consolas"/>
          <w:color w:val="D4D4D4"/>
          <w:sz w:val="21"/>
          <w:szCs w:val="21"/>
          <w:lang w:eastAsia="uk-UA"/>
        </w:rPr>
        <w:t>=</w:t>
      </w: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2B36C7">
        <w:rPr>
          <w:rFonts w:ascii="Consolas" w:eastAsia="Times New Roman" w:hAnsi="Consolas"/>
          <w:color w:val="C586C0"/>
          <w:sz w:val="21"/>
          <w:szCs w:val="21"/>
          <w:lang w:eastAsia="uk-UA"/>
        </w:rPr>
        <w:t>await</w:t>
      </w: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bcrypt.</w:t>
      </w:r>
      <w:r w:rsidRPr="002B36C7">
        <w:rPr>
          <w:rFonts w:ascii="Consolas" w:eastAsia="Times New Roman" w:hAnsi="Consolas"/>
          <w:color w:val="D2A8FF"/>
          <w:sz w:val="21"/>
          <w:szCs w:val="21"/>
          <w:lang w:eastAsia="uk-UA"/>
        </w:rPr>
        <w:t>hash</w:t>
      </w: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2B36C7">
        <w:rPr>
          <w:rFonts w:ascii="Consolas" w:eastAsia="Times New Roman" w:hAnsi="Consolas"/>
          <w:color w:val="79C0FF"/>
          <w:sz w:val="21"/>
          <w:szCs w:val="21"/>
          <w:lang w:eastAsia="uk-UA"/>
        </w:rPr>
        <w:t>this</w:t>
      </w: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.password, </w:t>
      </w:r>
      <w:r w:rsidRPr="002B36C7">
        <w:rPr>
          <w:rFonts w:ascii="Consolas" w:eastAsia="Times New Roman" w:hAnsi="Consolas"/>
          <w:color w:val="79C0FF"/>
          <w:sz w:val="21"/>
          <w:szCs w:val="21"/>
          <w:lang w:eastAsia="uk-UA"/>
        </w:rPr>
        <w:t>salt</w:t>
      </w: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>);</w:t>
      </w:r>
    </w:p>
    <w:p w14:paraId="35F286D6" w14:textId="77777777" w:rsidR="002B36C7" w:rsidRPr="002B36C7" w:rsidRDefault="002B36C7" w:rsidP="002B36C7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B36C7">
        <w:rPr>
          <w:rFonts w:ascii="Consolas" w:eastAsia="Times New Roman" w:hAnsi="Consolas"/>
          <w:color w:val="C9D1D9"/>
          <w:sz w:val="21"/>
          <w:szCs w:val="21"/>
          <w:lang w:eastAsia="uk-UA"/>
        </w:rPr>
        <w:t>}</w:t>
      </w:r>
      <w:r w:rsidRPr="002B36C7">
        <w:rPr>
          <w:rFonts w:ascii="Consolas" w:eastAsia="Times New Roman" w:hAnsi="Consolas"/>
          <w:color w:val="BBBEBF"/>
          <w:sz w:val="21"/>
          <w:szCs w:val="21"/>
          <w:lang w:eastAsia="uk-UA"/>
        </w:rPr>
        <w:t>);</w:t>
      </w:r>
    </w:p>
    <w:p w14:paraId="4389DE6C" w14:textId="77777777" w:rsidR="0090187B" w:rsidRPr="0090187B" w:rsidRDefault="0090187B" w:rsidP="0090187B">
      <w:pPr>
        <w:spacing w:after="0" w:line="360" w:lineRule="auto"/>
        <w:ind w:firstLine="708"/>
        <w:rPr>
          <w:rFonts w:ascii="Times New Roman" w:hAnsi="Times New Roman"/>
          <w:sz w:val="28"/>
          <w:szCs w:val="28"/>
          <w:lang w:val="en-US"/>
        </w:rPr>
      </w:pPr>
    </w:p>
    <w:p w14:paraId="37B9DC5B" w14:textId="364A1B32" w:rsidR="00936146" w:rsidRDefault="00936146" w:rsidP="00D92E1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936146">
        <w:rPr>
          <w:rFonts w:ascii="Times New Roman" w:hAnsi="Times New Roman"/>
          <w:sz w:val="28"/>
          <w:szCs w:val="28"/>
          <w:lang w:val="en-US"/>
        </w:rPr>
        <w:t>При спробі зареєструвати вже наявну електронну пошту повертайте 409 Conflict із зрозумілим повідомленням</w:t>
      </w:r>
    </w:p>
    <w:p w14:paraId="54022DAC" w14:textId="66F3A153" w:rsidR="0090187B" w:rsidRDefault="0090187B" w:rsidP="00D92E1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Лістинг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0775A368" w14:textId="77777777" w:rsidR="0090187B" w:rsidRPr="00C07D7F" w:rsidRDefault="0090187B" w:rsidP="0090187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</w:t>
      </w:r>
      <w:r w:rsidRPr="00C07D7F">
        <w:rPr>
          <w:rFonts w:ascii="Consolas" w:eastAsia="Times New Roman" w:hAnsi="Consolas"/>
          <w:color w:val="FF7B72"/>
          <w:sz w:val="21"/>
          <w:szCs w:val="21"/>
          <w:lang w:eastAsia="uk-UA"/>
        </w:rPr>
        <w:t>const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79C0FF"/>
          <w:sz w:val="21"/>
          <w:szCs w:val="21"/>
          <w:lang w:eastAsia="uk-UA"/>
        </w:rPr>
        <w:t>existingUser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D4D4D4"/>
          <w:sz w:val="21"/>
          <w:szCs w:val="21"/>
          <w:lang w:eastAsia="uk-UA"/>
        </w:rPr>
        <w:t>=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C586C0"/>
          <w:sz w:val="21"/>
          <w:szCs w:val="21"/>
          <w:lang w:eastAsia="uk-UA"/>
        </w:rPr>
        <w:t>await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4EC9B0"/>
          <w:sz w:val="21"/>
          <w:szCs w:val="21"/>
          <w:lang w:eastAsia="uk-UA"/>
        </w:rPr>
        <w:t>User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.</w:t>
      </w:r>
      <w:r w:rsidRPr="00C07D7F">
        <w:rPr>
          <w:rFonts w:ascii="Consolas" w:eastAsia="Times New Roman" w:hAnsi="Consolas"/>
          <w:color w:val="D2A8FF"/>
          <w:sz w:val="21"/>
          <w:szCs w:val="21"/>
          <w:lang w:eastAsia="uk-UA"/>
        </w:rPr>
        <w:t>findOne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({ email });</w:t>
      </w:r>
    </w:p>
    <w:p w14:paraId="470A6FB3" w14:textId="77777777" w:rsidR="0090187B" w:rsidRPr="00C07D7F" w:rsidRDefault="0090187B" w:rsidP="0090187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</w:t>
      </w:r>
      <w:r w:rsidRPr="00C07D7F">
        <w:rPr>
          <w:rFonts w:ascii="Consolas" w:eastAsia="Times New Roman" w:hAnsi="Consolas"/>
          <w:color w:val="C586C0"/>
          <w:sz w:val="21"/>
          <w:szCs w:val="21"/>
          <w:lang w:eastAsia="uk-UA"/>
        </w:rPr>
        <w:t>if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(</w:t>
      </w:r>
      <w:r w:rsidRPr="00C07D7F">
        <w:rPr>
          <w:rFonts w:ascii="Consolas" w:eastAsia="Times New Roman" w:hAnsi="Consolas"/>
          <w:color w:val="79C0FF"/>
          <w:sz w:val="21"/>
          <w:szCs w:val="21"/>
          <w:lang w:eastAsia="uk-UA"/>
        </w:rPr>
        <w:t>existingUser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) {</w:t>
      </w:r>
    </w:p>
    <w:p w14:paraId="766BF23A" w14:textId="77777777" w:rsidR="0090187B" w:rsidRPr="00C07D7F" w:rsidRDefault="0090187B" w:rsidP="0090187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    </w:t>
      </w:r>
      <w:r w:rsidRPr="00C07D7F">
        <w:rPr>
          <w:rFonts w:ascii="Consolas" w:eastAsia="Times New Roman" w:hAnsi="Consolas"/>
          <w:color w:val="FFA657"/>
          <w:sz w:val="21"/>
          <w:szCs w:val="21"/>
          <w:lang w:eastAsia="uk-UA"/>
        </w:rPr>
        <w:t>res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.</w:t>
      </w:r>
      <w:r w:rsidRPr="00C07D7F">
        <w:rPr>
          <w:rFonts w:ascii="Consolas" w:eastAsia="Times New Roman" w:hAnsi="Consolas"/>
          <w:color w:val="D2A8FF"/>
          <w:sz w:val="21"/>
          <w:szCs w:val="21"/>
          <w:lang w:eastAsia="uk-UA"/>
        </w:rPr>
        <w:t>status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C07D7F">
        <w:rPr>
          <w:rFonts w:ascii="Consolas" w:eastAsia="Times New Roman" w:hAnsi="Consolas"/>
          <w:color w:val="B5CEA8"/>
          <w:sz w:val="21"/>
          <w:szCs w:val="21"/>
          <w:lang w:eastAsia="uk-UA"/>
        </w:rPr>
        <w:t>409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).</w:t>
      </w:r>
      <w:r w:rsidRPr="00C07D7F">
        <w:rPr>
          <w:rFonts w:ascii="Consolas" w:eastAsia="Times New Roman" w:hAnsi="Consolas"/>
          <w:color w:val="D2A8FF"/>
          <w:sz w:val="21"/>
          <w:szCs w:val="21"/>
          <w:lang w:eastAsia="uk-UA"/>
        </w:rPr>
        <w:t>json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({ message</w:t>
      </w:r>
      <w:r w:rsidRPr="00C07D7F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C07D7F">
        <w:rPr>
          <w:rFonts w:ascii="Consolas" w:eastAsia="Times New Roman" w:hAnsi="Consolas"/>
          <w:color w:val="A5D6FF"/>
          <w:sz w:val="21"/>
          <w:szCs w:val="21"/>
          <w:lang w:eastAsia="uk-UA"/>
        </w:rPr>
        <w:t>"Користувач з таким email вже існує"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});</w:t>
      </w:r>
    </w:p>
    <w:p w14:paraId="263890DC" w14:textId="77777777" w:rsidR="0090187B" w:rsidRPr="00C07D7F" w:rsidRDefault="0090187B" w:rsidP="0090187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    </w:t>
      </w:r>
      <w:r w:rsidRPr="00C07D7F">
        <w:rPr>
          <w:rFonts w:ascii="Consolas" w:eastAsia="Times New Roman" w:hAnsi="Consolas"/>
          <w:color w:val="C586C0"/>
          <w:sz w:val="21"/>
          <w:szCs w:val="21"/>
          <w:lang w:eastAsia="uk-UA"/>
        </w:rPr>
        <w:t>return</w:t>
      </w: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;</w:t>
      </w:r>
    </w:p>
    <w:p w14:paraId="631A1013" w14:textId="77777777" w:rsidR="0090187B" w:rsidRPr="00C07D7F" w:rsidRDefault="0090187B" w:rsidP="0090187B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07D7F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}</w:t>
      </w:r>
    </w:p>
    <w:p w14:paraId="2B80CE43" w14:textId="77777777" w:rsidR="0090187B" w:rsidRPr="0090187B" w:rsidRDefault="0090187B" w:rsidP="00D92E1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90D1238" w14:textId="6AB65826" w:rsidR="00936146" w:rsidRDefault="00936146" w:rsidP="00D92E1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936146">
        <w:rPr>
          <w:rFonts w:ascii="Times New Roman" w:hAnsi="Times New Roman"/>
          <w:sz w:val="28"/>
          <w:szCs w:val="28"/>
          <w:lang w:val="en-US"/>
        </w:rPr>
        <w:t>Відповідь успішної реєстрації не повинна містити хеш пароля.</w:t>
      </w:r>
    </w:p>
    <w:p w14:paraId="7060AAFA" w14:textId="04B50D6B" w:rsidR="0030237A" w:rsidRPr="0030237A" w:rsidRDefault="0030237A" w:rsidP="00D92E1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Лістинг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5A05DC41" w14:textId="77777777" w:rsidR="0030237A" w:rsidRPr="0030237A" w:rsidRDefault="0030237A" w:rsidP="0030237A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</w:p>
    <w:p w14:paraId="2DDF8E18" w14:textId="77777777" w:rsidR="0030237A" w:rsidRPr="0030237A" w:rsidRDefault="0030237A" w:rsidP="0030237A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30237A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</w:t>
      </w:r>
      <w:r w:rsidRPr="0030237A">
        <w:rPr>
          <w:rFonts w:ascii="Consolas" w:eastAsia="Times New Roman" w:hAnsi="Consolas"/>
          <w:color w:val="FFA657"/>
          <w:sz w:val="21"/>
          <w:szCs w:val="21"/>
          <w:lang w:eastAsia="uk-UA"/>
        </w:rPr>
        <w:t>res</w:t>
      </w:r>
      <w:r w:rsidRPr="0030237A">
        <w:rPr>
          <w:rFonts w:ascii="Consolas" w:eastAsia="Times New Roman" w:hAnsi="Consolas"/>
          <w:color w:val="C9D1D9"/>
          <w:sz w:val="21"/>
          <w:szCs w:val="21"/>
          <w:lang w:eastAsia="uk-UA"/>
        </w:rPr>
        <w:t>.</w:t>
      </w:r>
      <w:r w:rsidRPr="0030237A">
        <w:rPr>
          <w:rFonts w:ascii="Consolas" w:eastAsia="Times New Roman" w:hAnsi="Consolas"/>
          <w:color w:val="D2A8FF"/>
          <w:sz w:val="21"/>
          <w:szCs w:val="21"/>
          <w:lang w:eastAsia="uk-UA"/>
        </w:rPr>
        <w:t>status</w:t>
      </w:r>
      <w:r w:rsidRPr="0030237A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30237A">
        <w:rPr>
          <w:rFonts w:ascii="Consolas" w:eastAsia="Times New Roman" w:hAnsi="Consolas"/>
          <w:color w:val="B5CEA8"/>
          <w:sz w:val="21"/>
          <w:szCs w:val="21"/>
          <w:lang w:eastAsia="uk-UA"/>
        </w:rPr>
        <w:t>201</w:t>
      </w:r>
      <w:r w:rsidRPr="0030237A">
        <w:rPr>
          <w:rFonts w:ascii="Consolas" w:eastAsia="Times New Roman" w:hAnsi="Consolas"/>
          <w:color w:val="C9D1D9"/>
          <w:sz w:val="21"/>
          <w:szCs w:val="21"/>
          <w:lang w:eastAsia="uk-UA"/>
        </w:rPr>
        <w:t>).</w:t>
      </w:r>
      <w:r w:rsidRPr="0030237A">
        <w:rPr>
          <w:rFonts w:ascii="Consolas" w:eastAsia="Times New Roman" w:hAnsi="Consolas"/>
          <w:color w:val="D2A8FF"/>
          <w:sz w:val="21"/>
          <w:szCs w:val="21"/>
          <w:lang w:eastAsia="uk-UA"/>
        </w:rPr>
        <w:t>json</w:t>
      </w:r>
      <w:r w:rsidRPr="0030237A">
        <w:rPr>
          <w:rFonts w:ascii="Consolas" w:eastAsia="Times New Roman" w:hAnsi="Consolas"/>
          <w:color w:val="C9D1D9"/>
          <w:sz w:val="21"/>
          <w:szCs w:val="21"/>
          <w:lang w:eastAsia="uk-UA"/>
        </w:rPr>
        <w:t>({</w:t>
      </w:r>
    </w:p>
    <w:p w14:paraId="745AF872" w14:textId="77777777" w:rsidR="0030237A" w:rsidRPr="0030237A" w:rsidRDefault="0030237A" w:rsidP="0030237A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30237A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id</w:t>
      </w:r>
      <w:r w:rsidRPr="0030237A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30237A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30237A">
        <w:rPr>
          <w:rFonts w:ascii="Consolas" w:eastAsia="Times New Roman" w:hAnsi="Consolas"/>
          <w:color w:val="79C0FF"/>
          <w:sz w:val="21"/>
          <w:szCs w:val="21"/>
          <w:lang w:eastAsia="uk-UA"/>
        </w:rPr>
        <w:t>newUser</w:t>
      </w:r>
      <w:r w:rsidRPr="0030237A">
        <w:rPr>
          <w:rFonts w:ascii="Consolas" w:eastAsia="Times New Roman" w:hAnsi="Consolas"/>
          <w:color w:val="C9D1D9"/>
          <w:sz w:val="21"/>
          <w:szCs w:val="21"/>
          <w:lang w:eastAsia="uk-UA"/>
        </w:rPr>
        <w:t>._id,</w:t>
      </w:r>
    </w:p>
    <w:p w14:paraId="60FA236D" w14:textId="77777777" w:rsidR="0030237A" w:rsidRPr="0030237A" w:rsidRDefault="0030237A" w:rsidP="0030237A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30237A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email</w:t>
      </w:r>
      <w:r w:rsidRPr="0030237A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30237A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30237A">
        <w:rPr>
          <w:rFonts w:ascii="Consolas" w:eastAsia="Times New Roman" w:hAnsi="Consolas"/>
          <w:color w:val="79C0FF"/>
          <w:sz w:val="21"/>
          <w:szCs w:val="21"/>
          <w:lang w:eastAsia="uk-UA"/>
        </w:rPr>
        <w:t>newUser</w:t>
      </w:r>
      <w:r w:rsidRPr="0030237A">
        <w:rPr>
          <w:rFonts w:ascii="Consolas" w:eastAsia="Times New Roman" w:hAnsi="Consolas"/>
          <w:color w:val="C9D1D9"/>
          <w:sz w:val="21"/>
          <w:szCs w:val="21"/>
          <w:lang w:eastAsia="uk-UA"/>
        </w:rPr>
        <w:t>.email,</w:t>
      </w:r>
    </w:p>
    <w:p w14:paraId="772DE9BB" w14:textId="77777777" w:rsidR="0030237A" w:rsidRPr="0030237A" w:rsidRDefault="0030237A" w:rsidP="0030237A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30237A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createdAt</w:t>
      </w:r>
      <w:r w:rsidRPr="0030237A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30237A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30237A">
        <w:rPr>
          <w:rFonts w:ascii="Consolas" w:eastAsia="Times New Roman" w:hAnsi="Consolas"/>
          <w:color w:val="79C0FF"/>
          <w:sz w:val="21"/>
          <w:szCs w:val="21"/>
          <w:lang w:eastAsia="uk-UA"/>
        </w:rPr>
        <w:t>newUser</w:t>
      </w:r>
      <w:r w:rsidRPr="0030237A">
        <w:rPr>
          <w:rFonts w:ascii="Consolas" w:eastAsia="Times New Roman" w:hAnsi="Consolas"/>
          <w:color w:val="C9D1D9"/>
          <w:sz w:val="21"/>
          <w:szCs w:val="21"/>
          <w:lang w:eastAsia="uk-UA"/>
        </w:rPr>
        <w:t>.createdAt,</w:t>
      </w:r>
    </w:p>
    <w:p w14:paraId="6F90385E" w14:textId="6E40B88B" w:rsidR="0030237A" w:rsidRPr="00041668" w:rsidRDefault="0030237A" w:rsidP="0004166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30237A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});</w:t>
      </w:r>
    </w:p>
    <w:p w14:paraId="08FC1539" w14:textId="0A5F799C" w:rsidR="00936146" w:rsidRDefault="00936146" w:rsidP="00D92E1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FD6ACB">
        <w:rPr>
          <w:rFonts w:ascii="Times New Roman" w:hAnsi="Times New Roman"/>
          <w:sz w:val="28"/>
          <w:szCs w:val="28"/>
          <w:lang w:val="en-US"/>
        </w:rPr>
        <w:t>Покрийте ендпоінт інтеграційними тестами (Jest + Supertest + mongodbmemory-server за зразком лаб. 4).</w:t>
      </w:r>
    </w:p>
    <w:p w14:paraId="3D988423" w14:textId="77777777" w:rsidR="00041668" w:rsidRDefault="00041668" w:rsidP="00041668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041668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1562253" wp14:editId="646BC179">
            <wp:extent cx="4340506" cy="145121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2206" cy="14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1E35" w14:textId="1456C5EC" w:rsidR="00041668" w:rsidRPr="00041668" w:rsidRDefault="00041668" w:rsidP="00041668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5 </w:t>
      </w:r>
      <w:r>
        <w:rPr>
          <w:rFonts w:ascii="Times New Roman" w:hAnsi="Times New Roman"/>
          <w:sz w:val="28"/>
          <w:szCs w:val="28"/>
          <w:lang w:val="ru-RU"/>
        </w:rPr>
        <w:t>–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Покриття тестами</w:t>
      </w:r>
    </w:p>
    <w:p w14:paraId="69F87698" w14:textId="2EAA6684" w:rsidR="00D92E11" w:rsidRDefault="00D92E11" w:rsidP="00D92E1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869A0">
        <w:rPr>
          <w:rFonts w:ascii="Times New Roman" w:hAnsi="Times New Roman"/>
          <w:b/>
          <w:bCs/>
          <w:sz w:val="28"/>
          <w:szCs w:val="28"/>
        </w:rPr>
        <w:lastRenderedPageBreak/>
        <w:t>Завдання №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. </w:t>
      </w:r>
      <w:r w:rsidRPr="00D92E11">
        <w:rPr>
          <w:rFonts w:ascii="Times New Roman" w:hAnsi="Times New Roman"/>
          <w:sz w:val="28"/>
          <w:szCs w:val="28"/>
        </w:rPr>
        <w:t>Захищені маршрути та авторизація власника</w:t>
      </w:r>
    </w:p>
    <w:p w14:paraId="22832BD9" w14:textId="4DDBD05A" w:rsidR="00D92E11" w:rsidRDefault="00D92E11" w:rsidP="00D92E1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92E11">
        <w:rPr>
          <w:rFonts w:ascii="Times New Roman" w:hAnsi="Times New Roman"/>
          <w:sz w:val="28"/>
          <w:szCs w:val="28"/>
          <w:lang w:val="en-US"/>
        </w:rPr>
        <w:t>Реалізуйте middleware requireAuth: зчитує access_token з cookie, верифікує підпис та строк дії, у разі успіху прикріплює інформацію про користувача (принаймні userId) до req (через розширення типу Request). У разі невдачі повертає 401 Unauthorized без подробиць у тілі відповіді.</w:t>
      </w:r>
    </w:p>
    <w:p w14:paraId="04D4E7E3" w14:textId="35CA8541" w:rsidR="00643C92" w:rsidRPr="00643C92" w:rsidRDefault="00643C92" w:rsidP="00D92E1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Лістинг </w:t>
      </w:r>
      <w:r>
        <w:rPr>
          <w:rFonts w:ascii="Times New Roman" w:hAnsi="Times New Roman"/>
          <w:sz w:val="28"/>
          <w:szCs w:val="28"/>
          <w:lang w:val="en-US"/>
        </w:rPr>
        <w:t>requireAuth:</w:t>
      </w:r>
    </w:p>
    <w:p w14:paraId="7A36F1E1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586C0"/>
          <w:sz w:val="21"/>
          <w:szCs w:val="21"/>
          <w:lang w:eastAsia="uk-UA"/>
        </w:rPr>
        <w:t>import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{ Request, Response, NextFunction }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C586C0"/>
          <w:sz w:val="21"/>
          <w:szCs w:val="21"/>
          <w:lang w:eastAsia="uk-UA"/>
        </w:rPr>
        <w:t>from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A5D6FF"/>
          <w:sz w:val="21"/>
          <w:szCs w:val="21"/>
          <w:lang w:eastAsia="uk-UA"/>
        </w:rPr>
        <w:t>"express"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>;</w:t>
      </w:r>
    </w:p>
    <w:p w14:paraId="28EA3C2D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586C0"/>
          <w:sz w:val="21"/>
          <w:szCs w:val="21"/>
          <w:lang w:eastAsia="uk-UA"/>
        </w:rPr>
        <w:t>import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jwt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C586C0"/>
          <w:sz w:val="21"/>
          <w:szCs w:val="21"/>
          <w:lang w:eastAsia="uk-UA"/>
        </w:rPr>
        <w:t>from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A5D6FF"/>
          <w:sz w:val="21"/>
          <w:szCs w:val="21"/>
          <w:lang w:eastAsia="uk-UA"/>
        </w:rPr>
        <w:t>"jsonwebtoken"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>;</w:t>
      </w:r>
    </w:p>
    <w:p w14:paraId="3D135281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</w:p>
    <w:p w14:paraId="2950F5A2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569CD6"/>
          <w:sz w:val="21"/>
          <w:szCs w:val="21"/>
          <w:lang w:eastAsia="uk-UA"/>
        </w:rPr>
        <w:t>declare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4EC9B0"/>
          <w:sz w:val="21"/>
          <w:szCs w:val="21"/>
          <w:lang w:eastAsia="uk-UA"/>
        </w:rPr>
        <w:t>global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{</w:t>
      </w:r>
    </w:p>
    <w:p w14:paraId="21EC085E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r w:rsidRPr="00643C92">
        <w:rPr>
          <w:rFonts w:ascii="Consolas" w:eastAsia="Times New Roman" w:hAnsi="Consolas"/>
          <w:color w:val="FF7B72"/>
          <w:sz w:val="21"/>
          <w:szCs w:val="21"/>
          <w:lang w:eastAsia="uk-UA"/>
        </w:rPr>
        <w:t>namespace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4EC9B0"/>
          <w:sz w:val="21"/>
          <w:szCs w:val="21"/>
          <w:lang w:eastAsia="uk-UA"/>
        </w:rPr>
        <w:t>Express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{</w:t>
      </w:r>
    </w:p>
    <w:p w14:paraId="7709C0AF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</w:t>
      </w:r>
      <w:r w:rsidRPr="00643C92">
        <w:rPr>
          <w:rFonts w:ascii="Consolas" w:eastAsia="Times New Roman" w:hAnsi="Consolas"/>
          <w:color w:val="FF7B72"/>
          <w:sz w:val="21"/>
          <w:szCs w:val="21"/>
          <w:lang w:eastAsia="uk-UA"/>
        </w:rPr>
        <w:t>interface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4EC9B0"/>
          <w:sz w:val="21"/>
          <w:szCs w:val="21"/>
          <w:lang w:eastAsia="uk-UA"/>
        </w:rPr>
        <w:t>Request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{</w:t>
      </w:r>
    </w:p>
    <w:p w14:paraId="4C31DECD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userId</w:t>
      </w:r>
      <w:r w:rsidRPr="00643C92">
        <w:rPr>
          <w:rFonts w:ascii="Consolas" w:eastAsia="Times New Roman" w:hAnsi="Consolas"/>
          <w:color w:val="D4D4D4"/>
          <w:sz w:val="21"/>
          <w:szCs w:val="21"/>
          <w:lang w:eastAsia="uk-UA"/>
        </w:rPr>
        <w:t>?: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4EC9B0"/>
          <w:sz w:val="21"/>
          <w:szCs w:val="21"/>
          <w:lang w:eastAsia="uk-UA"/>
        </w:rPr>
        <w:t>string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;</w:t>
      </w:r>
    </w:p>
    <w:p w14:paraId="303D4799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}</w:t>
      </w:r>
    </w:p>
    <w:p w14:paraId="39F08C5A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    }</w:t>
      </w:r>
    </w:p>
    <w:p w14:paraId="5C453561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}</w:t>
      </w:r>
    </w:p>
    <w:p w14:paraId="661DBE86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</w:p>
    <w:p w14:paraId="1E23174A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586C0"/>
          <w:sz w:val="21"/>
          <w:szCs w:val="21"/>
          <w:lang w:eastAsia="uk-UA"/>
        </w:rPr>
        <w:t>export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FF7B72"/>
          <w:sz w:val="21"/>
          <w:szCs w:val="21"/>
          <w:lang w:eastAsia="uk-UA"/>
        </w:rPr>
        <w:t>const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D2A8FF"/>
          <w:sz w:val="21"/>
          <w:szCs w:val="21"/>
          <w:lang w:eastAsia="uk-UA"/>
        </w:rPr>
        <w:t>requireAuth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D4D4D4"/>
          <w:sz w:val="21"/>
          <w:szCs w:val="21"/>
          <w:lang w:eastAsia="uk-UA"/>
        </w:rPr>
        <w:t>=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(</w:t>
      </w:r>
      <w:r w:rsidRPr="00643C92">
        <w:rPr>
          <w:rFonts w:ascii="Consolas" w:eastAsia="Times New Roman" w:hAnsi="Consolas"/>
          <w:color w:val="FFA657"/>
          <w:sz w:val="21"/>
          <w:szCs w:val="21"/>
          <w:lang w:eastAsia="uk-UA"/>
        </w:rPr>
        <w:t>req</w:t>
      </w:r>
      <w:r w:rsidRPr="00643C92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4EC9B0"/>
          <w:sz w:val="21"/>
          <w:szCs w:val="21"/>
          <w:lang w:eastAsia="uk-UA"/>
        </w:rPr>
        <w:t>Request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, </w:t>
      </w:r>
      <w:r w:rsidRPr="00643C92">
        <w:rPr>
          <w:rFonts w:ascii="Consolas" w:eastAsia="Times New Roman" w:hAnsi="Consolas"/>
          <w:color w:val="FFA657"/>
          <w:sz w:val="21"/>
          <w:szCs w:val="21"/>
          <w:lang w:eastAsia="uk-UA"/>
        </w:rPr>
        <w:t>res</w:t>
      </w:r>
      <w:r w:rsidRPr="00643C92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4EC9B0"/>
          <w:sz w:val="21"/>
          <w:szCs w:val="21"/>
          <w:lang w:eastAsia="uk-UA"/>
        </w:rPr>
        <w:t>Response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, </w:t>
      </w:r>
      <w:r w:rsidRPr="00643C92">
        <w:rPr>
          <w:rFonts w:ascii="Consolas" w:eastAsia="Times New Roman" w:hAnsi="Consolas"/>
          <w:color w:val="D2A8FF"/>
          <w:sz w:val="21"/>
          <w:szCs w:val="21"/>
          <w:lang w:eastAsia="uk-UA"/>
        </w:rPr>
        <w:t>next</w:t>
      </w:r>
      <w:r w:rsidRPr="00643C92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4EC9B0"/>
          <w:sz w:val="21"/>
          <w:szCs w:val="21"/>
          <w:lang w:eastAsia="uk-UA"/>
        </w:rPr>
        <w:t>NextFunction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>)</w:t>
      </w:r>
      <w:r w:rsidRPr="00643C92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4EC9B0"/>
          <w:sz w:val="21"/>
          <w:szCs w:val="21"/>
          <w:lang w:eastAsia="uk-UA"/>
        </w:rPr>
        <w:t>void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FF7B72"/>
          <w:sz w:val="21"/>
          <w:szCs w:val="21"/>
          <w:lang w:eastAsia="uk-UA"/>
        </w:rPr>
        <w:t>=&gt;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{</w:t>
      </w:r>
    </w:p>
    <w:p w14:paraId="434127FB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r w:rsidRPr="00643C92">
        <w:rPr>
          <w:rFonts w:ascii="Consolas" w:eastAsia="Times New Roman" w:hAnsi="Consolas"/>
          <w:color w:val="FF7B72"/>
          <w:sz w:val="21"/>
          <w:szCs w:val="21"/>
          <w:lang w:eastAsia="uk-UA"/>
        </w:rPr>
        <w:t>const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79C0FF"/>
          <w:sz w:val="21"/>
          <w:szCs w:val="21"/>
          <w:lang w:eastAsia="uk-UA"/>
        </w:rPr>
        <w:t>token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D4D4D4"/>
          <w:sz w:val="21"/>
          <w:szCs w:val="21"/>
          <w:lang w:eastAsia="uk-UA"/>
        </w:rPr>
        <w:t>=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FFA657"/>
          <w:sz w:val="21"/>
          <w:szCs w:val="21"/>
          <w:lang w:eastAsia="uk-UA"/>
        </w:rPr>
        <w:t>req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.cookies?.access_token;</w:t>
      </w:r>
    </w:p>
    <w:p w14:paraId="35A7A791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</w:p>
    <w:p w14:paraId="7BD44847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r w:rsidRPr="00643C92">
        <w:rPr>
          <w:rFonts w:ascii="Consolas" w:eastAsia="Times New Roman" w:hAnsi="Consolas"/>
          <w:color w:val="C586C0"/>
          <w:sz w:val="21"/>
          <w:szCs w:val="21"/>
          <w:lang w:eastAsia="uk-UA"/>
        </w:rPr>
        <w:t>if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(</w:t>
      </w:r>
      <w:r w:rsidRPr="00643C92">
        <w:rPr>
          <w:rFonts w:ascii="Consolas" w:eastAsia="Times New Roman" w:hAnsi="Consolas"/>
          <w:color w:val="D4D4D4"/>
          <w:sz w:val="21"/>
          <w:szCs w:val="21"/>
          <w:lang w:eastAsia="uk-UA"/>
        </w:rPr>
        <w:t>!</w:t>
      </w:r>
      <w:r w:rsidRPr="00643C92">
        <w:rPr>
          <w:rFonts w:ascii="Consolas" w:eastAsia="Times New Roman" w:hAnsi="Consolas"/>
          <w:color w:val="79C0FF"/>
          <w:sz w:val="21"/>
          <w:szCs w:val="21"/>
          <w:lang w:eastAsia="uk-UA"/>
        </w:rPr>
        <w:t>token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) {</w:t>
      </w:r>
    </w:p>
    <w:p w14:paraId="19E5CD7F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</w:t>
      </w:r>
      <w:r w:rsidRPr="00643C92">
        <w:rPr>
          <w:rFonts w:ascii="Consolas" w:eastAsia="Times New Roman" w:hAnsi="Consolas"/>
          <w:color w:val="FFA657"/>
          <w:sz w:val="21"/>
          <w:szCs w:val="21"/>
          <w:lang w:eastAsia="uk-UA"/>
        </w:rPr>
        <w:t>res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.</w:t>
      </w:r>
      <w:r w:rsidRPr="00643C92">
        <w:rPr>
          <w:rFonts w:ascii="Consolas" w:eastAsia="Times New Roman" w:hAnsi="Consolas"/>
          <w:color w:val="D2A8FF"/>
          <w:sz w:val="21"/>
          <w:szCs w:val="21"/>
          <w:lang w:eastAsia="uk-UA"/>
        </w:rPr>
        <w:t>status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643C92">
        <w:rPr>
          <w:rFonts w:ascii="Consolas" w:eastAsia="Times New Roman" w:hAnsi="Consolas"/>
          <w:color w:val="B5CEA8"/>
          <w:sz w:val="21"/>
          <w:szCs w:val="21"/>
          <w:lang w:eastAsia="uk-UA"/>
        </w:rPr>
        <w:t>401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).</w:t>
      </w:r>
      <w:r w:rsidRPr="00643C92">
        <w:rPr>
          <w:rFonts w:ascii="Consolas" w:eastAsia="Times New Roman" w:hAnsi="Consolas"/>
          <w:color w:val="D2A8FF"/>
          <w:sz w:val="21"/>
          <w:szCs w:val="21"/>
          <w:lang w:eastAsia="uk-UA"/>
        </w:rPr>
        <w:t>json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({ message</w:t>
      </w:r>
      <w:r w:rsidRPr="00643C92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A5D6FF"/>
          <w:sz w:val="21"/>
          <w:szCs w:val="21"/>
          <w:lang w:eastAsia="uk-UA"/>
        </w:rPr>
        <w:t>"Unauthorized"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});</w:t>
      </w:r>
    </w:p>
    <w:p w14:paraId="200944CD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</w:t>
      </w:r>
      <w:r w:rsidRPr="00643C92">
        <w:rPr>
          <w:rFonts w:ascii="Consolas" w:eastAsia="Times New Roman" w:hAnsi="Consolas"/>
          <w:color w:val="C586C0"/>
          <w:sz w:val="21"/>
          <w:szCs w:val="21"/>
          <w:lang w:eastAsia="uk-UA"/>
        </w:rPr>
        <w:t>return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;</w:t>
      </w:r>
    </w:p>
    <w:p w14:paraId="1EA120C6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    }</w:t>
      </w:r>
    </w:p>
    <w:p w14:paraId="26731D87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</w:p>
    <w:p w14:paraId="29409677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r w:rsidRPr="00643C92">
        <w:rPr>
          <w:rFonts w:ascii="Consolas" w:eastAsia="Times New Roman" w:hAnsi="Consolas"/>
          <w:color w:val="C586C0"/>
          <w:sz w:val="21"/>
          <w:szCs w:val="21"/>
          <w:lang w:eastAsia="uk-UA"/>
        </w:rPr>
        <w:t>try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{</w:t>
      </w:r>
    </w:p>
    <w:p w14:paraId="2DD92594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</w:t>
      </w:r>
      <w:r w:rsidRPr="00643C92">
        <w:rPr>
          <w:rFonts w:ascii="Consolas" w:eastAsia="Times New Roman" w:hAnsi="Consolas"/>
          <w:color w:val="FF7B72"/>
          <w:sz w:val="21"/>
          <w:szCs w:val="21"/>
          <w:lang w:eastAsia="uk-UA"/>
        </w:rPr>
        <w:t>const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79C0FF"/>
          <w:sz w:val="21"/>
          <w:szCs w:val="21"/>
          <w:lang w:eastAsia="uk-UA"/>
        </w:rPr>
        <w:t>decoded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D4D4D4"/>
          <w:sz w:val="21"/>
          <w:szCs w:val="21"/>
          <w:lang w:eastAsia="uk-UA"/>
        </w:rPr>
        <w:t>=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jwt.</w:t>
      </w:r>
      <w:r w:rsidRPr="00643C92">
        <w:rPr>
          <w:rFonts w:ascii="Consolas" w:eastAsia="Times New Roman" w:hAnsi="Consolas"/>
          <w:color w:val="D2A8FF"/>
          <w:sz w:val="21"/>
          <w:szCs w:val="21"/>
          <w:lang w:eastAsia="uk-UA"/>
        </w:rPr>
        <w:t>verify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643C92">
        <w:rPr>
          <w:rFonts w:ascii="Consolas" w:eastAsia="Times New Roman" w:hAnsi="Consolas"/>
          <w:color w:val="79C0FF"/>
          <w:sz w:val="21"/>
          <w:szCs w:val="21"/>
          <w:lang w:eastAsia="uk-UA"/>
        </w:rPr>
        <w:t>token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, process.env.</w:t>
      </w:r>
      <w:r w:rsidRPr="00643C92">
        <w:rPr>
          <w:rFonts w:ascii="Consolas" w:eastAsia="Times New Roman" w:hAnsi="Consolas"/>
          <w:color w:val="79C0FF"/>
          <w:sz w:val="21"/>
          <w:szCs w:val="21"/>
          <w:lang w:eastAsia="uk-UA"/>
        </w:rPr>
        <w:t>JWT_SECRET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C586C0"/>
          <w:sz w:val="21"/>
          <w:szCs w:val="21"/>
          <w:lang w:eastAsia="uk-UA"/>
        </w:rPr>
        <w:t>as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4EC9B0"/>
          <w:sz w:val="21"/>
          <w:szCs w:val="21"/>
          <w:lang w:eastAsia="uk-UA"/>
        </w:rPr>
        <w:t>string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) </w:t>
      </w:r>
      <w:r w:rsidRPr="00643C92">
        <w:rPr>
          <w:rFonts w:ascii="Consolas" w:eastAsia="Times New Roman" w:hAnsi="Consolas"/>
          <w:color w:val="C586C0"/>
          <w:sz w:val="21"/>
          <w:szCs w:val="21"/>
          <w:lang w:eastAsia="uk-UA"/>
        </w:rPr>
        <w:t>as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{ userId</w:t>
      </w:r>
      <w:r w:rsidRPr="00643C92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4EC9B0"/>
          <w:sz w:val="21"/>
          <w:szCs w:val="21"/>
          <w:lang w:eastAsia="uk-UA"/>
        </w:rPr>
        <w:t>string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};</w:t>
      </w:r>
    </w:p>
    <w:p w14:paraId="7E836A24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</w:t>
      </w:r>
      <w:r w:rsidRPr="00643C92">
        <w:rPr>
          <w:rFonts w:ascii="Consolas" w:eastAsia="Times New Roman" w:hAnsi="Consolas"/>
          <w:color w:val="FFA657"/>
          <w:sz w:val="21"/>
          <w:szCs w:val="21"/>
          <w:lang w:eastAsia="uk-UA"/>
        </w:rPr>
        <w:t>req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.userId </w:t>
      </w:r>
      <w:r w:rsidRPr="00643C92">
        <w:rPr>
          <w:rFonts w:ascii="Consolas" w:eastAsia="Times New Roman" w:hAnsi="Consolas"/>
          <w:color w:val="D4D4D4"/>
          <w:sz w:val="21"/>
          <w:szCs w:val="21"/>
          <w:lang w:eastAsia="uk-UA"/>
        </w:rPr>
        <w:t>=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79C0FF"/>
          <w:sz w:val="21"/>
          <w:szCs w:val="21"/>
          <w:lang w:eastAsia="uk-UA"/>
        </w:rPr>
        <w:t>decoded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.userId;</w:t>
      </w:r>
    </w:p>
    <w:p w14:paraId="128BDCF2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</w:t>
      </w:r>
      <w:r w:rsidRPr="00643C92">
        <w:rPr>
          <w:rFonts w:ascii="Consolas" w:eastAsia="Times New Roman" w:hAnsi="Consolas"/>
          <w:color w:val="D2A8FF"/>
          <w:sz w:val="21"/>
          <w:szCs w:val="21"/>
          <w:lang w:eastAsia="uk-UA"/>
        </w:rPr>
        <w:t>next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();</w:t>
      </w:r>
    </w:p>
    <w:p w14:paraId="1AA7D8C1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} </w:t>
      </w:r>
      <w:r w:rsidRPr="00643C92">
        <w:rPr>
          <w:rFonts w:ascii="Consolas" w:eastAsia="Times New Roman" w:hAnsi="Consolas"/>
          <w:color w:val="C586C0"/>
          <w:sz w:val="21"/>
          <w:szCs w:val="21"/>
          <w:lang w:eastAsia="uk-UA"/>
        </w:rPr>
        <w:t>catch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(error) {</w:t>
      </w:r>
    </w:p>
    <w:p w14:paraId="3433175E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</w:t>
      </w:r>
      <w:r w:rsidRPr="00643C92">
        <w:rPr>
          <w:rFonts w:ascii="Consolas" w:eastAsia="Times New Roman" w:hAnsi="Consolas"/>
          <w:color w:val="FFA657"/>
          <w:sz w:val="21"/>
          <w:szCs w:val="21"/>
          <w:lang w:eastAsia="uk-UA"/>
        </w:rPr>
        <w:t>res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.</w:t>
      </w:r>
      <w:r w:rsidRPr="00643C92">
        <w:rPr>
          <w:rFonts w:ascii="Consolas" w:eastAsia="Times New Roman" w:hAnsi="Consolas"/>
          <w:color w:val="D2A8FF"/>
          <w:sz w:val="21"/>
          <w:szCs w:val="21"/>
          <w:lang w:eastAsia="uk-UA"/>
        </w:rPr>
        <w:t>status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643C92">
        <w:rPr>
          <w:rFonts w:ascii="Consolas" w:eastAsia="Times New Roman" w:hAnsi="Consolas"/>
          <w:color w:val="B5CEA8"/>
          <w:sz w:val="21"/>
          <w:szCs w:val="21"/>
          <w:lang w:eastAsia="uk-UA"/>
        </w:rPr>
        <w:t>401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).</w:t>
      </w:r>
      <w:r w:rsidRPr="00643C92">
        <w:rPr>
          <w:rFonts w:ascii="Consolas" w:eastAsia="Times New Roman" w:hAnsi="Consolas"/>
          <w:color w:val="D2A8FF"/>
          <w:sz w:val="21"/>
          <w:szCs w:val="21"/>
          <w:lang w:eastAsia="uk-UA"/>
        </w:rPr>
        <w:t>json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({ message</w:t>
      </w:r>
      <w:r w:rsidRPr="00643C92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643C92">
        <w:rPr>
          <w:rFonts w:ascii="Consolas" w:eastAsia="Times New Roman" w:hAnsi="Consolas"/>
          <w:color w:val="A5D6FF"/>
          <w:sz w:val="21"/>
          <w:szCs w:val="21"/>
          <w:lang w:eastAsia="uk-UA"/>
        </w:rPr>
        <w:t>"Unauthorized"</w:t>
      </w: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});</w:t>
      </w:r>
    </w:p>
    <w:p w14:paraId="27142DEB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    }</w:t>
      </w:r>
    </w:p>
    <w:p w14:paraId="4C324FC3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643C92">
        <w:rPr>
          <w:rFonts w:ascii="Consolas" w:eastAsia="Times New Roman" w:hAnsi="Consolas"/>
          <w:color w:val="C9D1D9"/>
          <w:sz w:val="21"/>
          <w:szCs w:val="21"/>
          <w:lang w:eastAsia="uk-UA"/>
        </w:rPr>
        <w:t>}</w:t>
      </w:r>
      <w:r w:rsidRPr="00643C92">
        <w:rPr>
          <w:rFonts w:ascii="Consolas" w:eastAsia="Times New Roman" w:hAnsi="Consolas"/>
          <w:color w:val="BBBEBF"/>
          <w:sz w:val="21"/>
          <w:szCs w:val="21"/>
          <w:lang w:eastAsia="uk-UA"/>
        </w:rPr>
        <w:t>;</w:t>
      </w:r>
    </w:p>
    <w:p w14:paraId="412AB8F1" w14:textId="77777777" w:rsidR="00643C92" w:rsidRPr="00643C92" w:rsidRDefault="00643C92" w:rsidP="00643C92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</w:p>
    <w:p w14:paraId="70D541EC" w14:textId="77777777" w:rsidR="00D92E11" w:rsidRDefault="00D92E11" w:rsidP="00D92E11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3E18B638" w14:textId="7A6923BA" w:rsidR="00830244" w:rsidRDefault="00D92E11" w:rsidP="0083024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92E11">
        <w:rPr>
          <w:rFonts w:ascii="Times New Roman" w:hAnsi="Times New Roman"/>
          <w:sz w:val="28"/>
          <w:szCs w:val="28"/>
          <w:lang w:val="en-US"/>
        </w:rPr>
        <w:t>Застосуйте requireAuth до маршрутів, що змінюють стан: POST, PUT, DELETE для ресурсу з лаб. 3–4. Маршрути читання (GET) можуть залишатись публічними або теж стати захищеними — на ваш вибір, але рішення зафіксуйте у коді послідовно.</w:t>
      </w:r>
    </w:p>
    <w:p w14:paraId="09B0B713" w14:textId="67E43627" w:rsidR="00D219F8" w:rsidRDefault="00C53998" w:rsidP="0083024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Застосування </w:t>
      </w:r>
      <w:r>
        <w:rPr>
          <w:rFonts w:ascii="Times New Roman" w:hAnsi="Times New Roman"/>
          <w:sz w:val="28"/>
          <w:szCs w:val="28"/>
          <w:lang w:val="en-US"/>
        </w:rPr>
        <w:t>requireAuth:</w:t>
      </w:r>
    </w:p>
    <w:p w14:paraId="68B6CC8C" w14:textId="77777777" w:rsidR="0002782E" w:rsidRDefault="00C53998" w:rsidP="00C5399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53998">
        <w:rPr>
          <w:rFonts w:ascii="Consolas" w:eastAsia="Times New Roman" w:hAnsi="Consolas"/>
          <w:color w:val="79C0FF"/>
          <w:sz w:val="21"/>
          <w:szCs w:val="21"/>
          <w:lang w:eastAsia="uk-UA"/>
        </w:rPr>
        <w:t>router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>.</w:t>
      </w:r>
      <w:r w:rsidRPr="00C53998">
        <w:rPr>
          <w:rFonts w:ascii="Consolas" w:eastAsia="Times New Roman" w:hAnsi="Consolas"/>
          <w:color w:val="D2A8FF"/>
          <w:sz w:val="21"/>
          <w:szCs w:val="21"/>
          <w:lang w:eastAsia="uk-UA"/>
        </w:rPr>
        <w:t>post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>(</w:t>
      </w:r>
    </w:p>
    <w:p w14:paraId="5C4AC07D" w14:textId="500847C9" w:rsidR="00C53998" w:rsidRPr="00C53998" w:rsidRDefault="00C53998" w:rsidP="00C5399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53998">
        <w:rPr>
          <w:rFonts w:ascii="Consolas" w:eastAsia="Times New Roman" w:hAnsi="Consolas"/>
          <w:color w:val="A5D6FF"/>
          <w:sz w:val="21"/>
          <w:szCs w:val="21"/>
          <w:lang w:eastAsia="uk-UA"/>
        </w:rPr>
        <w:lastRenderedPageBreak/>
        <w:t>"/"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, </w:t>
      </w:r>
      <w:r w:rsidRPr="00C53998">
        <w:rPr>
          <w:rFonts w:ascii="Consolas" w:eastAsia="Times New Roman" w:hAnsi="Consolas"/>
          <w:color w:val="D2A8FF"/>
          <w:sz w:val="21"/>
          <w:szCs w:val="21"/>
          <w:lang w:eastAsia="uk-UA"/>
        </w:rPr>
        <w:t>requireAuth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, </w:t>
      </w:r>
      <w:r w:rsidRPr="00C53998">
        <w:rPr>
          <w:rFonts w:ascii="Consolas" w:eastAsia="Times New Roman" w:hAnsi="Consolas"/>
          <w:color w:val="D2A8FF"/>
          <w:sz w:val="21"/>
          <w:szCs w:val="21"/>
          <w:lang w:eastAsia="uk-UA"/>
        </w:rPr>
        <w:t>validate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>(</w:t>
      </w:r>
      <w:r w:rsidRPr="00C53998">
        <w:rPr>
          <w:rFonts w:ascii="Consolas" w:eastAsia="Times New Roman" w:hAnsi="Consolas"/>
          <w:color w:val="79C0FF"/>
          <w:sz w:val="21"/>
          <w:szCs w:val="21"/>
          <w:lang w:eastAsia="uk-UA"/>
        </w:rPr>
        <w:t>createRecipeSchema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), </w:t>
      </w:r>
      <w:r w:rsidRPr="00C53998">
        <w:rPr>
          <w:rFonts w:ascii="Consolas" w:eastAsia="Times New Roman" w:hAnsi="Consolas"/>
          <w:color w:val="569CD6"/>
          <w:sz w:val="21"/>
          <w:szCs w:val="21"/>
          <w:lang w:eastAsia="uk-UA"/>
        </w:rPr>
        <w:t>async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(</w:t>
      </w:r>
      <w:r w:rsidRPr="00C53998">
        <w:rPr>
          <w:rFonts w:ascii="Consolas" w:eastAsia="Times New Roman" w:hAnsi="Consolas"/>
          <w:color w:val="FFA657"/>
          <w:sz w:val="21"/>
          <w:szCs w:val="21"/>
          <w:lang w:eastAsia="uk-UA"/>
        </w:rPr>
        <w:t>req</w:t>
      </w:r>
      <w:r w:rsidRPr="00C53998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C53998">
        <w:rPr>
          <w:rFonts w:ascii="Consolas" w:eastAsia="Times New Roman" w:hAnsi="Consolas"/>
          <w:color w:val="4EC9B0"/>
          <w:sz w:val="21"/>
          <w:szCs w:val="21"/>
          <w:lang w:eastAsia="uk-UA"/>
        </w:rPr>
        <w:t>Request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, </w:t>
      </w:r>
      <w:r w:rsidRPr="00C53998">
        <w:rPr>
          <w:rFonts w:ascii="Consolas" w:eastAsia="Times New Roman" w:hAnsi="Consolas"/>
          <w:color w:val="FFA657"/>
          <w:sz w:val="21"/>
          <w:szCs w:val="21"/>
          <w:lang w:eastAsia="uk-UA"/>
        </w:rPr>
        <w:t>res</w:t>
      </w:r>
      <w:r w:rsidRPr="00C53998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C53998">
        <w:rPr>
          <w:rFonts w:ascii="Consolas" w:eastAsia="Times New Roman" w:hAnsi="Consolas"/>
          <w:color w:val="4EC9B0"/>
          <w:sz w:val="21"/>
          <w:szCs w:val="21"/>
          <w:lang w:eastAsia="uk-UA"/>
        </w:rPr>
        <w:t>Response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, </w:t>
      </w:r>
      <w:r w:rsidRPr="00C53998">
        <w:rPr>
          <w:rFonts w:ascii="Consolas" w:eastAsia="Times New Roman" w:hAnsi="Consolas"/>
          <w:color w:val="D2A8FF"/>
          <w:sz w:val="21"/>
          <w:szCs w:val="21"/>
          <w:lang w:eastAsia="uk-UA"/>
        </w:rPr>
        <w:t>next</w:t>
      </w:r>
      <w:r w:rsidRPr="00C53998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C53998">
        <w:rPr>
          <w:rFonts w:ascii="Consolas" w:eastAsia="Times New Roman" w:hAnsi="Consolas"/>
          <w:color w:val="4EC9B0"/>
          <w:sz w:val="21"/>
          <w:szCs w:val="21"/>
          <w:lang w:eastAsia="uk-UA"/>
        </w:rPr>
        <w:t>NextFunction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) </w:t>
      </w:r>
      <w:r w:rsidRPr="00C53998">
        <w:rPr>
          <w:rFonts w:ascii="Consolas" w:eastAsia="Times New Roman" w:hAnsi="Consolas"/>
          <w:color w:val="FF7B72"/>
          <w:sz w:val="21"/>
          <w:szCs w:val="21"/>
          <w:lang w:eastAsia="uk-UA"/>
        </w:rPr>
        <w:t>=&gt;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C53998">
        <w:rPr>
          <w:rFonts w:ascii="Consolas" w:eastAsia="Times New Roman" w:hAnsi="Consolas"/>
          <w:color w:val="C9D1D9"/>
          <w:sz w:val="21"/>
          <w:szCs w:val="21"/>
          <w:lang w:eastAsia="uk-UA"/>
        </w:rPr>
        <w:t>{</w:t>
      </w:r>
    </w:p>
    <w:p w14:paraId="60F9BBEC" w14:textId="77777777" w:rsidR="0002782E" w:rsidRDefault="0002782E" w:rsidP="00FD6ACB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4A0254D" w14:textId="77777777" w:rsidR="00C53998" w:rsidRPr="00C53998" w:rsidRDefault="00C53998" w:rsidP="00C5399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53998">
        <w:rPr>
          <w:rFonts w:ascii="Consolas" w:eastAsia="Times New Roman" w:hAnsi="Consolas"/>
          <w:color w:val="79C0FF"/>
          <w:sz w:val="21"/>
          <w:szCs w:val="21"/>
          <w:lang w:eastAsia="uk-UA"/>
        </w:rPr>
        <w:t>router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>.</w:t>
      </w:r>
      <w:r w:rsidRPr="00C53998">
        <w:rPr>
          <w:rFonts w:ascii="Consolas" w:eastAsia="Times New Roman" w:hAnsi="Consolas"/>
          <w:color w:val="D2A8FF"/>
          <w:sz w:val="21"/>
          <w:szCs w:val="21"/>
          <w:lang w:eastAsia="uk-UA"/>
        </w:rPr>
        <w:t>put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>(</w:t>
      </w:r>
    </w:p>
    <w:p w14:paraId="0EC3B5B8" w14:textId="77777777" w:rsidR="00C53998" w:rsidRPr="00C53998" w:rsidRDefault="00C53998" w:rsidP="00C5399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C53998">
        <w:rPr>
          <w:rFonts w:ascii="Consolas" w:eastAsia="Times New Roman" w:hAnsi="Consolas"/>
          <w:color w:val="A5D6FF"/>
          <w:sz w:val="21"/>
          <w:szCs w:val="21"/>
          <w:lang w:eastAsia="uk-UA"/>
        </w:rPr>
        <w:t>"/:id"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>,</w:t>
      </w:r>
    </w:p>
    <w:p w14:paraId="051F16E9" w14:textId="77777777" w:rsidR="00C53998" w:rsidRPr="00C53998" w:rsidRDefault="00C53998" w:rsidP="00C5399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C53998">
        <w:rPr>
          <w:rFonts w:ascii="Consolas" w:eastAsia="Times New Roman" w:hAnsi="Consolas"/>
          <w:color w:val="D2A8FF"/>
          <w:sz w:val="21"/>
          <w:szCs w:val="21"/>
          <w:lang w:eastAsia="uk-UA"/>
        </w:rPr>
        <w:t>requireAuth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>,</w:t>
      </w:r>
    </w:p>
    <w:p w14:paraId="14BE8B90" w14:textId="77777777" w:rsidR="00C53998" w:rsidRPr="00C53998" w:rsidRDefault="00C53998" w:rsidP="00C5399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C53998">
        <w:rPr>
          <w:rFonts w:ascii="Consolas" w:eastAsia="Times New Roman" w:hAnsi="Consolas"/>
          <w:color w:val="D2A8FF"/>
          <w:sz w:val="21"/>
          <w:szCs w:val="21"/>
          <w:lang w:eastAsia="uk-UA"/>
        </w:rPr>
        <w:t>validate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>(</w:t>
      </w:r>
      <w:r w:rsidRPr="00C53998">
        <w:rPr>
          <w:rFonts w:ascii="Consolas" w:eastAsia="Times New Roman" w:hAnsi="Consolas"/>
          <w:color w:val="79C0FF"/>
          <w:sz w:val="21"/>
          <w:szCs w:val="21"/>
          <w:lang w:eastAsia="uk-UA"/>
        </w:rPr>
        <w:t>updateRecipeSchema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>),</w:t>
      </w:r>
    </w:p>
    <w:p w14:paraId="6CFCDF83" w14:textId="77777777" w:rsidR="00C53998" w:rsidRPr="00C53998" w:rsidRDefault="00C53998" w:rsidP="00C5399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C53998">
        <w:rPr>
          <w:rFonts w:ascii="Consolas" w:eastAsia="Times New Roman" w:hAnsi="Consolas"/>
          <w:color w:val="569CD6"/>
          <w:sz w:val="21"/>
          <w:szCs w:val="21"/>
          <w:lang w:eastAsia="uk-UA"/>
        </w:rPr>
        <w:t>async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(</w:t>
      </w:r>
      <w:r w:rsidRPr="00C53998">
        <w:rPr>
          <w:rFonts w:ascii="Consolas" w:eastAsia="Times New Roman" w:hAnsi="Consolas"/>
          <w:color w:val="FFA657"/>
          <w:sz w:val="21"/>
          <w:szCs w:val="21"/>
          <w:lang w:eastAsia="uk-UA"/>
        </w:rPr>
        <w:t>req</w:t>
      </w:r>
      <w:r w:rsidRPr="00C53998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C53998">
        <w:rPr>
          <w:rFonts w:ascii="Consolas" w:eastAsia="Times New Roman" w:hAnsi="Consolas"/>
          <w:color w:val="4EC9B0"/>
          <w:sz w:val="21"/>
          <w:szCs w:val="21"/>
          <w:lang w:eastAsia="uk-UA"/>
        </w:rPr>
        <w:t>Request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, </w:t>
      </w:r>
      <w:r w:rsidRPr="00C53998">
        <w:rPr>
          <w:rFonts w:ascii="Consolas" w:eastAsia="Times New Roman" w:hAnsi="Consolas"/>
          <w:color w:val="FFA657"/>
          <w:sz w:val="21"/>
          <w:szCs w:val="21"/>
          <w:lang w:eastAsia="uk-UA"/>
        </w:rPr>
        <w:t>res</w:t>
      </w:r>
      <w:r w:rsidRPr="00C53998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C53998">
        <w:rPr>
          <w:rFonts w:ascii="Consolas" w:eastAsia="Times New Roman" w:hAnsi="Consolas"/>
          <w:color w:val="4EC9B0"/>
          <w:sz w:val="21"/>
          <w:szCs w:val="21"/>
          <w:lang w:eastAsia="uk-UA"/>
        </w:rPr>
        <w:t>Response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, </w:t>
      </w:r>
      <w:r w:rsidRPr="00C53998">
        <w:rPr>
          <w:rFonts w:ascii="Consolas" w:eastAsia="Times New Roman" w:hAnsi="Consolas"/>
          <w:color w:val="D2A8FF"/>
          <w:sz w:val="21"/>
          <w:szCs w:val="21"/>
          <w:lang w:eastAsia="uk-UA"/>
        </w:rPr>
        <w:t>next</w:t>
      </w:r>
      <w:r w:rsidRPr="00C53998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C53998">
        <w:rPr>
          <w:rFonts w:ascii="Consolas" w:eastAsia="Times New Roman" w:hAnsi="Consolas"/>
          <w:color w:val="4EC9B0"/>
          <w:sz w:val="21"/>
          <w:szCs w:val="21"/>
          <w:lang w:eastAsia="uk-UA"/>
        </w:rPr>
        <w:t>NextFunction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>)</w:t>
      </w:r>
      <w:r w:rsidRPr="00C53998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C53998">
        <w:rPr>
          <w:rFonts w:ascii="Consolas" w:eastAsia="Times New Roman" w:hAnsi="Consolas"/>
          <w:color w:val="4EC9B0"/>
          <w:sz w:val="21"/>
          <w:szCs w:val="21"/>
          <w:lang w:eastAsia="uk-UA"/>
        </w:rPr>
        <w:t>Promise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>&lt;</w:t>
      </w:r>
      <w:r w:rsidRPr="00C53998">
        <w:rPr>
          <w:rFonts w:ascii="Consolas" w:eastAsia="Times New Roman" w:hAnsi="Consolas"/>
          <w:color w:val="4EC9B0"/>
          <w:sz w:val="21"/>
          <w:szCs w:val="21"/>
          <w:lang w:eastAsia="uk-UA"/>
        </w:rPr>
        <w:t>void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&gt; </w:t>
      </w:r>
      <w:r w:rsidRPr="00C53998">
        <w:rPr>
          <w:rFonts w:ascii="Consolas" w:eastAsia="Times New Roman" w:hAnsi="Consolas"/>
          <w:color w:val="FF7B72"/>
          <w:sz w:val="21"/>
          <w:szCs w:val="21"/>
          <w:lang w:eastAsia="uk-UA"/>
        </w:rPr>
        <w:t>=&gt;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C53998">
        <w:rPr>
          <w:rFonts w:ascii="Consolas" w:eastAsia="Times New Roman" w:hAnsi="Consolas"/>
          <w:color w:val="C9D1D9"/>
          <w:sz w:val="21"/>
          <w:szCs w:val="21"/>
          <w:lang w:eastAsia="uk-UA"/>
        </w:rPr>
        <w:t>{</w:t>
      </w:r>
    </w:p>
    <w:p w14:paraId="48D84040" w14:textId="77777777" w:rsidR="00C53998" w:rsidRDefault="00C53998" w:rsidP="0083024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BC502C5" w14:textId="77777777" w:rsidR="0002782E" w:rsidRDefault="00C53998" w:rsidP="00C5399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53998">
        <w:rPr>
          <w:rFonts w:ascii="Consolas" w:eastAsia="Times New Roman" w:hAnsi="Consolas"/>
          <w:color w:val="79C0FF"/>
          <w:sz w:val="21"/>
          <w:szCs w:val="21"/>
          <w:lang w:eastAsia="uk-UA"/>
        </w:rPr>
        <w:t>router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>.</w:t>
      </w:r>
      <w:r w:rsidRPr="00C53998">
        <w:rPr>
          <w:rFonts w:ascii="Consolas" w:eastAsia="Times New Roman" w:hAnsi="Consolas"/>
          <w:color w:val="D2A8FF"/>
          <w:sz w:val="21"/>
          <w:szCs w:val="21"/>
          <w:lang w:eastAsia="uk-UA"/>
        </w:rPr>
        <w:t>delete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>(</w:t>
      </w:r>
    </w:p>
    <w:p w14:paraId="051FA32D" w14:textId="2E07C95F" w:rsidR="00C53998" w:rsidRPr="00C53998" w:rsidRDefault="00C53998" w:rsidP="00C53998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C53998">
        <w:rPr>
          <w:rFonts w:ascii="Consolas" w:eastAsia="Times New Roman" w:hAnsi="Consolas"/>
          <w:color w:val="A5D6FF"/>
          <w:sz w:val="21"/>
          <w:szCs w:val="21"/>
          <w:lang w:eastAsia="uk-UA"/>
        </w:rPr>
        <w:t>"/:id"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, </w:t>
      </w:r>
      <w:r w:rsidRPr="00C53998">
        <w:rPr>
          <w:rFonts w:ascii="Consolas" w:eastAsia="Times New Roman" w:hAnsi="Consolas"/>
          <w:color w:val="D2A8FF"/>
          <w:sz w:val="21"/>
          <w:szCs w:val="21"/>
          <w:lang w:eastAsia="uk-UA"/>
        </w:rPr>
        <w:t>requireAuth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, </w:t>
      </w:r>
      <w:r w:rsidRPr="00C53998">
        <w:rPr>
          <w:rFonts w:ascii="Consolas" w:eastAsia="Times New Roman" w:hAnsi="Consolas"/>
          <w:color w:val="569CD6"/>
          <w:sz w:val="21"/>
          <w:szCs w:val="21"/>
          <w:lang w:eastAsia="uk-UA"/>
        </w:rPr>
        <w:t>async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(</w:t>
      </w:r>
      <w:r w:rsidRPr="00C53998">
        <w:rPr>
          <w:rFonts w:ascii="Consolas" w:eastAsia="Times New Roman" w:hAnsi="Consolas"/>
          <w:color w:val="FFA657"/>
          <w:sz w:val="21"/>
          <w:szCs w:val="21"/>
          <w:lang w:eastAsia="uk-UA"/>
        </w:rPr>
        <w:t>req</w:t>
      </w:r>
      <w:r w:rsidRPr="00C53998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C53998">
        <w:rPr>
          <w:rFonts w:ascii="Consolas" w:eastAsia="Times New Roman" w:hAnsi="Consolas"/>
          <w:color w:val="4EC9B0"/>
          <w:sz w:val="21"/>
          <w:szCs w:val="21"/>
          <w:lang w:eastAsia="uk-UA"/>
        </w:rPr>
        <w:t>Request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, </w:t>
      </w:r>
      <w:r w:rsidRPr="00C53998">
        <w:rPr>
          <w:rFonts w:ascii="Consolas" w:eastAsia="Times New Roman" w:hAnsi="Consolas"/>
          <w:color w:val="FFA657"/>
          <w:sz w:val="21"/>
          <w:szCs w:val="21"/>
          <w:lang w:eastAsia="uk-UA"/>
        </w:rPr>
        <w:t>res</w:t>
      </w:r>
      <w:r w:rsidRPr="00C53998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C53998">
        <w:rPr>
          <w:rFonts w:ascii="Consolas" w:eastAsia="Times New Roman" w:hAnsi="Consolas"/>
          <w:color w:val="4EC9B0"/>
          <w:sz w:val="21"/>
          <w:szCs w:val="21"/>
          <w:lang w:eastAsia="uk-UA"/>
        </w:rPr>
        <w:t>Response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, </w:t>
      </w:r>
      <w:r w:rsidRPr="00C53998">
        <w:rPr>
          <w:rFonts w:ascii="Consolas" w:eastAsia="Times New Roman" w:hAnsi="Consolas"/>
          <w:color w:val="D2A8FF"/>
          <w:sz w:val="21"/>
          <w:szCs w:val="21"/>
          <w:lang w:eastAsia="uk-UA"/>
        </w:rPr>
        <w:t>next</w:t>
      </w:r>
      <w:r w:rsidRPr="00C53998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="0002782E">
        <w:rPr>
          <w:rFonts w:ascii="Consolas" w:eastAsia="Times New Roman" w:hAnsi="Consolas"/>
          <w:color w:val="BBBEBF"/>
          <w:sz w:val="21"/>
          <w:szCs w:val="21"/>
          <w:lang w:val="en-US" w:eastAsia="uk-UA"/>
        </w:rPr>
        <w:t xml:space="preserve"> </w:t>
      </w:r>
      <w:r w:rsidRPr="00C53998">
        <w:rPr>
          <w:rFonts w:ascii="Consolas" w:eastAsia="Times New Roman" w:hAnsi="Consolas"/>
          <w:color w:val="4EC9B0"/>
          <w:sz w:val="21"/>
          <w:szCs w:val="21"/>
          <w:lang w:eastAsia="uk-UA"/>
        </w:rPr>
        <w:t>NextFunction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>)</w:t>
      </w:r>
      <w:r w:rsidRPr="00C53998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C53998">
        <w:rPr>
          <w:rFonts w:ascii="Consolas" w:eastAsia="Times New Roman" w:hAnsi="Consolas"/>
          <w:color w:val="4EC9B0"/>
          <w:sz w:val="21"/>
          <w:szCs w:val="21"/>
          <w:lang w:eastAsia="uk-UA"/>
        </w:rPr>
        <w:t>Promise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>&lt;</w:t>
      </w:r>
      <w:r w:rsidRPr="00C53998">
        <w:rPr>
          <w:rFonts w:ascii="Consolas" w:eastAsia="Times New Roman" w:hAnsi="Consolas"/>
          <w:color w:val="4EC9B0"/>
          <w:sz w:val="21"/>
          <w:szCs w:val="21"/>
          <w:lang w:eastAsia="uk-UA"/>
        </w:rPr>
        <w:t>void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&gt; </w:t>
      </w:r>
      <w:r w:rsidRPr="00C53998">
        <w:rPr>
          <w:rFonts w:ascii="Consolas" w:eastAsia="Times New Roman" w:hAnsi="Consolas"/>
          <w:color w:val="FF7B72"/>
          <w:sz w:val="21"/>
          <w:szCs w:val="21"/>
          <w:lang w:eastAsia="uk-UA"/>
        </w:rPr>
        <w:t>=&gt;</w:t>
      </w:r>
      <w:r w:rsidRPr="00C53998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C53998">
        <w:rPr>
          <w:rFonts w:ascii="Consolas" w:eastAsia="Times New Roman" w:hAnsi="Consolas"/>
          <w:color w:val="C9D1D9"/>
          <w:sz w:val="21"/>
          <w:szCs w:val="21"/>
          <w:lang w:eastAsia="uk-UA"/>
        </w:rPr>
        <w:t>{</w:t>
      </w:r>
    </w:p>
    <w:p w14:paraId="1D095CB4" w14:textId="77777777" w:rsidR="00C53998" w:rsidRPr="00C53998" w:rsidRDefault="00C53998" w:rsidP="0083024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DAA19B0" w14:textId="2A97E678" w:rsidR="00394329" w:rsidRDefault="00D92E11" w:rsidP="005D7A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92E11">
        <w:rPr>
          <w:rFonts w:ascii="Times New Roman" w:hAnsi="Times New Roman"/>
          <w:sz w:val="28"/>
          <w:szCs w:val="28"/>
          <w:lang w:val="en-US"/>
        </w:rPr>
        <w:t>Додайте у Mongoose-схему ресурсу поле ownerId (ObjectId з посиланням на колекцію користувачів). При створенні запису через POST заповнюйте це поле з req.userId.</w:t>
      </w:r>
    </w:p>
    <w:p w14:paraId="3B79784D" w14:textId="715AB1E4" w:rsidR="00394329" w:rsidRPr="00394329" w:rsidRDefault="00394329" w:rsidP="00D92E1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Оновлення </w:t>
      </w:r>
      <w:r>
        <w:rPr>
          <w:rFonts w:ascii="Times New Roman" w:hAnsi="Times New Roman"/>
          <w:sz w:val="28"/>
          <w:szCs w:val="28"/>
          <w:lang w:val="en-US"/>
        </w:rPr>
        <w:t>mongoose</w:t>
      </w:r>
      <w:r>
        <w:rPr>
          <w:rFonts w:ascii="Times New Roman" w:hAnsi="Times New Roman"/>
          <w:sz w:val="28"/>
          <w:szCs w:val="28"/>
          <w:lang w:val="ru-RU"/>
        </w:rPr>
        <w:t>-схеми ресурсу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5BC81830" w14:textId="77777777" w:rsidR="00394329" w:rsidRPr="00394329" w:rsidRDefault="00394329" w:rsidP="0039432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394329">
        <w:rPr>
          <w:rFonts w:ascii="Consolas" w:eastAsia="Times New Roman" w:hAnsi="Consolas"/>
          <w:color w:val="C586C0"/>
          <w:sz w:val="21"/>
          <w:szCs w:val="21"/>
          <w:lang w:eastAsia="uk-UA"/>
        </w:rPr>
        <w:t>export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394329">
        <w:rPr>
          <w:rFonts w:ascii="Consolas" w:eastAsia="Times New Roman" w:hAnsi="Consolas"/>
          <w:color w:val="FF7B72"/>
          <w:sz w:val="21"/>
          <w:szCs w:val="21"/>
          <w:lang w:eastAsia="uk-UA"/>
        </w:rPr>
        <w:t>interface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394329">
        <w:rPr>
          <w:rFonts w:ascii="Consolas" w:eastAsia="Times New Roman" w:hAnsi="Consolas"/>
          <w:color w:val="4EC9B0"/>
          <w:sz w:val="21"/>
          <w:szCs w:val="21"/>
          <w:lang w:eastAsia="uk-UA"/>
        </w:rPr>
        <w:t>IRecipe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{</w:t>
      </w:r>
    </w:p>
    <w:p w14:paraId="2654E020" w14:textId="77777777" w:rsidR="00394329" w:rsidRPr="00394329" w:rsidRDefault="00394329" w:rsidP="0039432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394329">
        <w:rPr>
          <w:rFonts w:ascii="Consolas" w:eastAsia="Times New Roman" w:hAnsi="Consolas"/>
          <w:color w:val="C9D1D9"/>
          <w:sz w:val="21"/>
          <w:szCs w:val="21"/>
          <w:lang w:eastAsia="uk-UA"/>
        </w:rPr>
        <w:t>id</w:t>
      </w:r>
      <w:r w:rsidRPr="00394329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394329">
        <w:rPr>
          <w:rFonts w:ascii="Consolas" w:eastAsia="Times New Roman" w:hAnsi="Consolas"/>
          <w:color w:val="4EC9B0"/>
          <w:sz w:val="21"/>
          <w:szCs w:val="21"/>
          <w:lang w:eastAsia="uk-UA"/>
        </w:rPr>
        <w:t>string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; </w:t>
      </w:r>
      <w:r w:rsidRPr="00394329">
        <w:rPr>
          <w:rFonts w:ascii="Consolas" w:eastAsia="Times New Roman" w:hAnsi="Consolas"/>
          <w:color w:val="8B949E"/>
          <w:sz w:val="21"/>
          <w:szCs w:val="21"/>
          <w:lang w:eastAsia="uk-UA"/>
        </w:rPr>
        <w:t>// поле id ще було передбачено в 3 лабі, тому залишаю як є</w:t>
      </w:r>
    </w:p>
    <w:p w14:paraId="2126FAAD" w14:textId="77777777" w:rsidR="00394329" w:rsidRPr="00394329" w:rsidRDefault="00394329" w:rsidP="0039432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394329">
        <w:rPr>
          <w:rFonts w:ascii="Consolas" w:eastAsia="Times New Roman" w:hAnsi="Consolas"/>
          <w:color w:val="C9D1D9"/>
          <w:sz w:val="21"/>
          <w:szCs w:val="21"/>
          <w:lang w:eastAsia="uk-UA"/>
        </w:rPr>
        <w:t>title</w:t>
      </w:r>
      <w:r w:rsidRPr="00394329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394329">
        <w:rPr>
          <w:rFonts w:ascii="Consolas" w:eastAsia="Times New Roman" w:hAnsi="Consolas"/>
          <w:color w:val="4EC9B0"/>
          <w:sz w:val="21"/>
          <w:szCs w:val="21"/>
          <w:lang w:eastAsia="uk-UA"/>
        </w:rPr>
        <w:t>string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>;</w:t>
      </w:r>
    </w:p>
    <w:p w14:paraId="6F6B8A86" w14:textId="77777777" w:rsidR="00394329" w:rsidRPr="00394329" w:rsidRDefault="00394329" w:rsidP="0039432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394329">
        <w:rPr>
          <w:rFonts w:ascii="Consolas" w:eastAsia="Times New Roman" w:hAnsi="Consolas"/>
          <w:color w:val="C9D1D9"/>
          <w:sz w:val="21"/>
          <w:szCs w:val="21"/>
          <w:lang w:eastAsia="uk-UA"/>
        </w:rPr>
        <w:t>description</w:t>
      </w:r>
      <w:r w:rsidRPr="00394329">
        <w:rPr>
          <w:rFonts w:ascii="Consolas" w:eastAsia="Times New Roman" w:hAnsi="Consolas"/>
          <w:color w:val="D4D4D4"/>
          <w:sz w:val="21"/>
          <w:szCs w:val="21"/>
          <w:lang w:eastAsia="uk-UA"/>
        </w:rPr>
        <w:t>?: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394329">
        <w:rPr>
          <w:rFonts w:ascii="Consolas" w:eastAsia="Times New Roman" w:hAnsi="Consolas"/>
          <w:color w:val="4EC9B0"/>
          <w:sz w:val="21"/>
          <w:szCs w:val="21"/>
          <w:lang w:eastAsia="uk-UA"/>
        </w:rPr>
        <w:t>string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>;</w:t>
      </w:r>
    </w:p>
    <w:p w14:paraId="0BAE220E" w14:textId="77777777" w:rsidR="00394329" w:rsidRPr="00394329" w:rsidRDefault="00394329" w:rsidP="0039432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394329">
        <w:rPr>
          <w:rFonts w:ascii="Consolas" w:eastAsia="Times New Roman" w:hAnsi="Consolas"/>
          <w:color w:val="C9D1D9"/>
          <w:sz w:val="21"/>
          <w:szCs w:val="21"/>
          <w:lang w:eastAsia="uk-UA"/>
        </w:rPr>
        <w:t>difficulty</w:t>
      </w:r>
      <w:r w:rsidRPr="00394329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394329">
        <w:rPr>
          <w:rFonts w:ascii="Consolas" w:eastAsia="Times New Roman" w:hAnsi="Consolas"/>
          <w:color w:val="A5D6FF"/>
          <w:sz w:val="21"/>
          <w:szCs w:val="21"/>
          <w:lang w:eastAsia="uk-UA"/>
        </w:rPr>
        <w:t>"easy"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394329">
        <w:rPr>
          <w:rFonts w:ascii="Consolas" w:eastAsia="Times New Roman" w:hAnsi="Consolas"/>
          <w:color w:val="D4D4D4"/>
          <w:sz w:val="21"/>
          <w:szCs w:val="21"/>
          <w:lang w:eastAsia="uk-UA"/>
        </w:rPr>
        <w:t>|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394329">
        <w:rPr>
          <w:rFonts w:ascii="Consolas" w:eastAsia="Times New Roman" w:hAnsi="Consolas"/>
          <w:color w:val="A5D6FF"/>
          <w:sz w:val="21"/>
          <w:szCs w:val="21"/>
          <w:lang w:eastAsia="uk-UA"/>
        </w:rPr>
        <w:t>"medium"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394329">
        <w:rPr>
          <w:rFonts w:ascii="Consolas" w:eastAsia="Times New Roman" w:hAnsi="Consolas"/>
          <w:color w:val="D4D4D4"/>
          <w:sz w:val="21"/>
          <w:szCs w:val="21"/>
          <w:lang w:eastAsia="uk-UA"/>
        </w:rPr>
        <w:t>|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394329">
        <w:rPr>
          <w:rFonts w:ascii="Consolas" w:eastAsia="Times New Roman" w:hAnsi="Consolas"/>
          <w:color w:val="A5D6FF"/>
          <w:sz w:val="21"/>
          <w:szCs w:val="21"/>
          <w:lang w:eastAsia="uk-UA"/>
        </w:rPr>
        <w:t>"hard"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>;</w:t>
      </w:r>
    </w:p>
    <w:p w14:paraId="325D31CD" w14:textId="77777777" w:rsidR="00394329" w:rsidRPr="00394329" w:rsidRDefault="00394329" w:rsidP="0039432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394329">
        <w:rPr>
          <w:rFonts w:ascii="Consolas" w:eastAsia="Times New Roman" w:hAnsi="Consolas"/>
          <w:color w:val="C9D1D9"/>
          <w:sz w:val="21"/>
          <w:szCs w:val="21"/>
          <w:lang w:eastAsia="uk-UA"/>
        </w:rPr>
        <w:t>cookingTimeMinutes</w:t>
      </w:r>
      <w:r w:rsidRPr="00394329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394329">
        <w:rPr>
          <w:rFonts w:ascii="Consolas" w:eastAsia="Times New Roman" w:hAnsi="Consolas"/>
          <w:color w:val="4EC9B0"/>
          <w:sz w:val="21"/>
          <w:szCs w:val="21"/>
          <w:lang w:eastAsia="uk-UA"/>
        </w:rPr>
        <w:t>number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>;</w:t>
      </w:r>
    </w:p>
    <w:p w14:paraId="3C4C6096" w14:textId="77777777" w:rsidR="00394329" w:rsidRPr="00394329" w:rsidRDefault="00394329" w:rsidP="0039432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394329">
        <w:rPr>
          <w:rFonts w:ascii="Consolas" w:eastAsia="Times New Roman" w:hAnsi="Consolas"/>
          <w:color w:val="C9D1D9"/>
          <w:sz w:val="21"/>
          <w:szCs w:val="21"/>
          <w:lang w:eastAsia="uk-UA"/>
        </w:rPr>
        <w:t>ingredients</w:t>
      </w:r>
      <w:r w:rsidRPr="00394329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394329">
        <w:rPr>
          <w:rFonts w:ascii="Consolas" w:eastAsia="Times New Roman" w:hAnsi="Consolas"/>
          <w:color w:val="4EC9B0"/>
          <w:sz w:val="21"/>
          <w:szCs w:val="21"/>
          <w:lang w:eastAsia="uk-UA"/>
        </w:rPr>
        <w:t>string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>[];</w:t>
      </w:r>
    </w:p>
    <w:p w14:paraId="59222F89" w14:textId="77777777" w:rsidR="00394329" w:rsidRPr="00394329" w:rsidRDefault="00394329" w:rsidP="0039432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394329">
        <w:rPr>
          <w:rFonts w:ascii="Consolas" w:eastAsia="Times New Roman" w:hAnsi="Consolas"/>
          <w:color w:val="C9D1D9"/>
          <w:sz w:val="21"/>
          <w:szCs w:val="21"/>
          <w:lang w:eastAsia="uk-UA"/>
        </w:rPr>
        <w:t>ownerId</w:t>
      </w:r>
      <w:r w:rsidRPr="00394329">
        <w:rPr>
          <w:rFonts w:ascii="Consolas" w:eastAsia="Times New Roman" w:hAnsi="Consolas"/>
          <w:color w:val="D4D4D4"/>
          <w:sz w:val="21"/>
          <w:szCs w:val="21"/>
          <w:lang w:eastAsia="uk-UA"/>
        </w:rPr>
        <w:t>: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394329">
        <w:rPr>
          <w:rFonts w:ascii="Consolas" w:eastAsia="Times New Roman" w:hAnsi="Consolas"/>
          <w:color w:val="4EC9B0"/>
          <w:sz w:val="21"/>
          <w:szCs w:val="21"/>
          <w:lang w:eastAsia="uk-UA"/>
        </w:rPr>
        <w:t>mongoose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>.</w:t>
      </w:r>
      <w:r w:rsidRPr="00394329">
        <w:rPr>
          <w:rFonts w:ascii="Consolas" w:eastAsia="Times New Roman" w:hAnsi="Consolas"/>
          <w:color w:val="4EC9B0"/>
          <w:sz w:val="21"/>
          <w:szCs w:val="21"/>
          <w:lang w:eastAsia="uk-UA"/>
        </w:rPr>
        <w:t>Types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>.</w:t>
      </w:r>
      <w:r w:rsidRPr="00394329">
        <w:rPr>
          <w:rFonts w:ascii="Consolas" w:eastAsia="Times New Roman" w:hAnsi="Consolas"/>
          <w:color w:val="4EC9B0"/>
          <w:sz w:val="21"/>
          <w:szCs w:val="21"/>
          <w:lang w:eastAsia="uk-UA"/>
        </w:rPr>
        <w:t>ObjectId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394329">
        <w:rPr>
          <w:rFonts w:ascii="Consolas" w:eastAsia="Times New Roman" w:hAnsi="Consolas"/>
          <w:color w:val="D4D4D4"/>
          <w:sz w:val="21"/>
          <w:szCs w:val="21"/>
          <w:lang w:eastAsia="uk-UA"/>
        </w:rPr>
        <w:t>|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394329">
        <w:rPr>
          <w:rFonts w:ascii="Consolas" w:eastAsia="Times New Roman" w:hAnsi="Consolas"/>
          <w:color w:val="4EC9B0"/>
          <w:sz w:val="21"/>
          <w:szCs w:val="21"/>
          <w:lang w:eastAsia="uk-UA"/>
        </w:rPr>
        <w:t>string</w:t>
      </w: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>;</w:t>
      </w:r>
    </w:p>
    <w:p w14:paraId="0F867AD5" w14:textId="483E942A" w:rsidR="00394329" w:rsidRDefault="00394329" w:rsidP="0039432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394329">
        <w:rPr>
          <w:rFonts w:ascii="Consolas" w:eastAsia="Times New Roman" w:hAnsi="Consolas"/>
          <w:color w:val="BBBEBF"/>
          <w:sz w:val="21"/>
          <w:szCs w:val="21"/>
          <w:lang w:eastAsia="uk-UA"/>
        </w:rPr>
        <w:t>}</w:t>
      </w:r>
    </w:p>
    <w:p w14:paraId="23C6DAA3" w14:textId="77777777" w:rsidR="00A939F1" w:rsidRDefault="00A939F1" w:rsidP="0039432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</w:p>
    <w:p w14:paraId="35856B60" w14:textId="77777777" w:rsidR="00A939F1" w:rsidRPr="00A939F1" w:rsidRDefault="00A939F1" w:rsidP="00A939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A939F1">
        <w:rPr>
          <w:rFonts w:ascii="Consolas" w:eastAsia="Times New Roman" w:hAnsi="Consolas"/>
          <w:color w:val="FF7B72"/>
          <w:sz w:val="21"/>
          <w:szCs w:val="21"/>
          <w:lang w:eastAsia="uk-UA"/>
        </w:rPr>
        <w:t>const</w:t>
      </w:r>
      <w:r w:rsidRPr="00A939F1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A939F1">
        <w:rPr>
          <w:rFonts w:ascii="Consolas" w:eastAsia="Times New Roman" w:hAnsi="Consolas"/>
          <w:color w:val="79C0FF"/>
          <w:sz w:val="21"/>
          <w:szCs w:val="21"/>
          <w:lang w:eastAsia="uk-UA"/>
        </w:rPr>
        <w:t>recipeSchema</w:t>
      </w:r>
      <w:r w:rsidRPr="00A939F1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A939F1">
        <w:rPr>
          <w:rFonts w:ascii="Consolas" w:eastAsia="Times New Roman" w:hAnsi="Consolas"/>
          <w:color w:val="D4D4D4"/>
          <w:sz w:val="21"/>
          <w:szCs w:val="21"/>
          <w:lang w:eastAsia="uk-UA"/>
        </w:rPr>
        <w:t>=</w:t>
      </w:r>
      <w:r w:rsidRPr="00A939F1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A939F1">
        <w:rPr>
          <w:rFonts w:ascii="Consolas" w:eastAsia="Times New Roman" w:hAnsi="Consolas"/>
          <w:color w:val="569CD6"/>
          <w:sz w:val="21"/>
          <w:szCs w:val="21"/>
          <w:lang w:eastAsia="uk-UA"/>
        </w:rPr>
        <w:t>new</w:t>
      </w:r>
      <w:r w:rsidRPr="00A939F1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</w:t>
      </w:r>
      <w:r w:rsidRPr="00A939F1">
        <w:rPr>
          <w:rFonts w:ascii="Consolas" w:eastAsia="Times New Roman" w:hAnsi="Consolas"/>
          <w:color w:val="4EC9B0"/>
          <w:sz w:val="21"/>
          <w:szCs w:val="21"/>
          <w:lang w:eastAsia="uk-UA"/>
        </w:rPr>
        <w:t>Schema</w:t>
      </w:r>
      <w:r w:rsidRPr="00A939F1">
        <w:rPr>
          <w:rFonts w:ascii="Consolas" w:eastAsia="Times New Roman" w:hAnsi="Consolas"/>
          <w:color w:val="BBBEBF"/>
          <w:sz w:val="21"/>
          <w:szCs w:val="21"/>
          <w:lang w:eastAsia="uk-UA"/>
        </w:rPr>
        <w:t>&lt;</w:t>
      </w:r>
      <w:r w:rsidRPr="00A939F1">
        <w:rPr>
          <w:rFonts w:ascii="Consolas" w:eastAsia="Times New Roman" w:hAnsi="Consolas"/>
          <w:color w:val="4EC9B0"/>
          <w:sz w:val="21"/>
          <w:szCs w:val="21"/>
          <w:lang w:eastAsia="uk-UA"/>
        </w:rPr>
        <w:t>IRecipeDocument</w:t>
      </w:r>
      <w:r w:rsidRPr="00A939F1">
        <w:rPr>
          <w:rFonts w:ascii="Consolas" w:eastAsia="Times New Roman" w:hAnsi="Consolas"/>
          <w:color w:val="BBBEBF"/>
          <w:sz w:val="21"/>
          <w:szCs w:val="21"/>
          <w:lang w:eastAsia="uk-UA"/>
        </w:rPr>
        <w:t>&gt;(</w:t>
      </w:r>
    </w:p>
    <w:p w14:paraId="3F5E86BE" w14:textId="20C9DD7A" w:rsidR="00A939F1" w:rsidRDefault="00A939F1" w:rsidP="00A939F1">
      <w:pPr>
        <w:shd w:val="clear" w:color="auto" w:fill="121314"/>
        <w:spacing w:after="0" w:line="285" w:lineRule="atLeast"/>
        <w:ind w:firstLine="708"/>
        <w:rPr>
          <w:rFonts w:ascii="Consolas" w:eastAsia="Times New Roman" w:hAnsi="Consolas"/>
          <w:color w:val="BBBEBF"/>
          <w:sz w:val="21"/>
          <w:szCs w:val="21"/>
          <w:lang w:val="en-US" w:eastAsia="uk-UA"/>
        </w:rPr>
      </w:pPr>
      <w:r>
        <w:rPr>
          <w:rFonts w:ascii="Consolas" w:eastAsia="Times New Roman" w:hAnsi="Consolas"/>
          <w:color w:val="BBBEBF"/>
          <w:sz w:val="21"/>
          <w:szCs w:val="21"/>
          <w:lang w:val="en-US" w:eastAsia="uk-UA"/>
        </w:rPr>
        <w:t>{</w:t>
      </w:r>
    </w:p>
    <w:p w14:paraId="7B425128" w14:textId="50A0EA05" w:rsidR="00A939F1" w:rsidRPr="00394329" w:rsidRDefault="00A939F1" w:rsidP="00A939F1">
      <w:pPr>
        <w:shd w:val="clear" w:color="auto" w:fill="121314"/>
        <w:spacing w:after="0" w:line="285" w:lineRule="atLeast"/>
        <w:ind w:firstLine="708"/>
        <w:rPr>
          <w:rFonts w:ascii="Consolas" w:eastAsia="Times New Roman" w:hAnsi="Consolas"/>
          <w:color w:val="BBBEBF"/>
          <w:sz w:val="21"/>
          <w:szCs w:val="21"/>
          <w:lang w:val="en-US" w:eastAsia="uk-UA"/>
        </w:rPr>
      </w:pPr>
      <w:r>
        <w:rPr>
          <w:rFonts w:ascii="Consolas" w:eastAsia="Times New Roman" w:hAnsi="Consolas"/>
          <w:color w:val="BBBEBF"/>
          <w:sz w:val="21"/>
          <w:szCs w:val="21"/>
          <w:lang w:val="en-US" w:eastAsia="uk-UA"/>
        </w:rPr>
        <w:t xml:space="preserve">  // </w:t>
      </w:r>
      <w:r>
        <w:rPr>
          <w:rFonts w:ascii="Consolas" w:eastAsia="Times New Roman" w:hAnsi="Consolas"/>
          <w:color w:val="BBBEBF"/>
          <w:sz w:val="21"/>
          <w:szCs w:val="21"/>
          <w:lang w:val="ru-RU" w:eastAsia="uk-UA"/>
        </w:rPr>
        <w:t>інші поля</w:t>
      </w:r>
      <w:r>
        <w:rPr>
          <w:rFonts w:ascii="Consolas" w:eastAsia="Times New Roman" w:hAnsi="Consolas"/>
          <w:color w:val="BBBEBF"/>
          <w:sz w:val="21"/>
          <w:szCs w:val="21"/>
          <w:lang w:val="ru-RU" w:eastAsia="uk-UA"/>
        </w:rPr>
        <w:br/>
      </w:r>
      <w:r>
        <w:rPr>
          <w:rFonts w:ascii="Consolas" w:eastAsia="Times New Roman" w:hAnsi="Consolas"/>
          <w:color w:val="BBBEBF"/>
          <w:sz w:val="21"/>
          <w:szCs w:val="21"/>
          <w:lang w:val="en-US" w:eastAsia="uk-UA"/>
        </w:rPr>
        <w:t xml:space="preserve">        {},</w:t>
      </w:r>
    </w:p>
    <w:p w14:paraId="7A2E5BC3" w14:textId="77777777" w:rsidR="00A939F1" w:rsidRPr="00A939F1" w:rsidRDefault="00A939F1" w:rsidP="00A939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A939F1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    </w:t>
      </w:r>
      <w:r w:rsidRPr="00A939F1">
        <w:rPr>
          <w:rFonts w:ascii="Consolas" w:eastAsia="Times New Roman" w:hAnsi="Consolas"/>
          <w:color w:val="C9D1D9"/>
          <w:sz w:val="21"/>
          <w:szCs w:val="21"/>
          <w:lang w:eastAsia="uk-UA"/>
        </w:rPr>
        <w:t>ownerId</w:t>
      </w:r>
      <w:r w:rsidRPr="00A939F1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A939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{</w:t>
      </w:r>
    </w:p>
    <w:p w14:paraId="5F83450B" w14:textId="77777777" w:rsidR="00A939F1" w:rsidRPr="00A939F1" w:rsidRDefault="00A939F1" w:rsidP="00A939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A939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    </w:t>
      </w:r>
      <w:r w:rsidRPr="00A939F1">
        <w:rPr>
          <w:rFonts w:ascii="Consolas" w:eastAsia="Times New Roman" w:hAnsi="Consolas"/>
          <w:color w:val="4EC9B0"/>
          <w:sz w:val="21"/>
          <w:szCs w:val="21"/>
          <w:lang w:eastAsia="uk-UA"/>
        </w:rPr>
        <w:t>type</w:t>
      </w:r>
      <w:r w:rsidRPr="00A939F1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A939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A939F1">
        <w:rPr>
          <w:rFonts w:ascii="Consolas" w:eastAsia="Times New Roman" w:hAnsi="Consolas"/>
          <w:color w:val="4EC9B0"/>
          <w:sz w:val="21"/>
          <w:szCs w:val="21"/>
          <w:lang w:eastAsia="uk-UA"/>
        </w:rPr>
        <w:t>Schema</w:t>
      </w:r>
      <w:r w:rsidRPr="00A939F1">
        <w:rPr>
          <w:rFonts w:ascii="Consolas" w:eastAsia="Times New Roman" w:hAnsi="Consolas"/>
          <w:color w:val="C9D1D9"/>
          <w:sz w:val="21"/>
          <w:szCs w:val="21"/>
          <w:lang w:eastAsia="uk-UA"/>
        </w:rPr>
        <w:t>.</w:t>
      </w:r>
      <w:r w:rsidRPr="00A939F1">
        <w:rPr>
          <w:rFonts w:ascii="Consolas" w:eastAsia="Times New Roman" w:hAnsi="Consolas"/>
          <w:color w:val="4EC9B0"/>
          <w:sz w:val="21"/>
          <w:szCs w:val="21"/>
          <w:lang w:eastAsia="uk-UA"/>
        </w:rPr>
        <w:t>Types</w:t>
      </w:r>
      <w:r w:rsidRPr="00A939F1">
        <w:rPr>
          <w:rFonts w:ascii="Consolas" w:eastAsia="Times New Roman" w:hAnsi="Consolas"/>
          <w:color w:val="C9D1D9"/>
          <w:sz w:val="21"/>
          <w:szCs w:val="21"/>
          <w:lang w:eastAsia="uk-UA"/>
        </w:rPr>
        <w:t>.</w:t>
      </w:r>
      <w:r w:rsidRPr="00A939F1">
        <w:rPr>
          <w:rFonts w:ascii="Consolas" w:eastAsia="Times New Roman" w:hAnsi="Consolas"/>
          <w:color w:val="4EC9B0"/>
          <w:sz w:val="21"/>
          <w:szCs w:val="21"/>
          <w:lang w:eastAsia="uk-UA"/>
        </w:rPr>
        <w:t>ObjectId</w:t>
      </w:r>
      <w:r w:rsidRPr="00A939F1">
        <w:rPr>
          <w:rFonts w:ascii="Consolas" w:eastAsia="Times New Roman" w:hAnsi="Consolas"/>
          <w:color w:val="C9D1D9"/>
          <w:sz w:val="21"/>
          <w:szCs w:val="21"/>
          <w:lang w:eastAsia="uk-UA"/>
        </w:rPr>
        <w:t>,</w:t>
      </w:r>
    </w:p>
    <w:p w14:paraId="49FCA4EA" w14:textId="77777777" w:rsidR="00A939F1" w:rsidRPr="00A939F1" w:rsidRDefault="00A939F1" w:rsidP="00A939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A939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ref</w:t>
      </w:r>
      <w:r w:rsidRPr="00A939F1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A939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A939F1">
        <w:rPr>
          <w:rFonts w:ascii="Consolas" w:eastAsia="Times New Roman" w:hAnsi="Consolas"/>
          <w:color w:val="A5D6FF"/>
          <w:sz w:val="21"/>
          <w:szCs w:val="21"/>
          <w:lang w:eastAsia="uk-UA"/>
        </w:rPr>
        <w:t>'User'</w:t>
      </w:r>
      <w:r w:rsidRPr="00A939F1">
        <w:rPr>
          <w:rFonts w:ascii="Consolas" w:eastAsia="Times New Roman" w:hAnsi="Consolas"/>
          <w:color w:val="C9D1D9"/>
          <w:sz w:val="21"/>
          <w:szCs w:val="21"/>
          <w:lang w:eastAsia="uk-UA"/>
        </w:rPr>
        <w:t>,</w:t>
      </w:r>
    </w:p>
    <w:p w14:paraId="7C4F90C0" w14:textId="77777777" w:rsidR="00A939F1" w:rsidRPr="00A939F1" w:rsidRDefault="00A939F1" w:rsidP="00A939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A939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required</w:t>
      </w:r>
      <w:r w:rsidRPr="00A939F1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A939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[</w:t>
      </w:r>
      <w:r w:rsidRPr="00A939F1">
        <w:rPr>
          <w:rFonts w:ascii="Consolas" w:eastAsia="Times New Roman" w:hAnsi="Consolas"/>
          <w:color w:val="569CD6"/>
          <w:sz w:val="21"/>
          <w:szCs w:val="21"/>
          <w:lang w:eastAsia="uk-UA"/>
        </w:rPr>
        <w:t>true</w:t>
      </w:r>
      <w:r w:rsidRPr="00A939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, </w:t>
      </w:r>
      <w:r w:rsidRPr="00A939F1">
        <w:rPr>
          <w:rFonts w:ascii="Consolas" w:eastAsia="Times New Roman" w:hAnsi="Consolas"/>
          <w:color w:val="A5D6FF"/>
          <w:sz w:val="21"/>
          <w:szCs w:val="21"/>
          <w:lang w:eastAsia="uk-UA"/>
        </w:rPr>
        <w:t>'Власник є обовʼязковим'</w:t>
      </w:r>
      <w:r w:rsidRPr="00A939F1">
        <w:rPr>
          <w:rFonts w:ascii="Consolas" w:eastAsia="Times New Roman" w:hAnsi="Consolas"/>
          <w:color w:val="C9D1D9"/>
          <w:sz w:val="21"/>
          <w:szCs w:val="21"/>
          <w:lang w:eastAsia="uk-UA"/>
        </w:rPr>
        <w:t>]</w:t>
      </w:r>
    </w:p>
    <w:p w14:paraId="13711D99" w14:textId="11C436E5" w:rsidR="00A939F1" w:rsidRDefault="00A939F1" w:rsidP="00A939F1">
      <w:pPr>
        <w:shd w:val="clear" w:color="auto" w:fill="121314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uk-UA"/>
        </w:rPr>
      </w:pPr>
      <w:r w:rsidRPr="00A939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}</w:t>
      </w:r>
    </w:p>
    <w:p w14:paraId="2F7ABCF8" w14:textId="0E56B3C3" w:rsidR="00A939F1" w:rsidRPr="00A939F1" w:rsidRDefault="00A939F1" w:rsidP="00A939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uk-UA"/>
        </w:rPr>
      </w:pPr>
      <w:r>
        <w:rPr>
          <w:rFonts w:ascii="Consolas" w:eastAsia="Times New Roman" w:hAnsi="Consolas"/>
          <w:color w:val="C9D1D9"/>
          <w:sz w:val="21"/>
          <w:szCs w:val="21"/>
          <w:lang w:eastAsia="uk-UA"/>
        </w:rPr>
        <w:tab/>
      </w:r>
      <w:r>
        <w:rPr>
          <w:rFonts w:ascii="Consolas" w:eastAsia="Times New Roman" w:hAnsi="Consolas"/>
          <w:color w:val="C9D1D9"/>
          <w:sz w:val="21"/>
          <w:szCs w:val="21"/>
          <w:lang w:val="en-US" w:eastAsia="uk-UA"/>
        </w:rPr>
        <w:t>}</w:t>
      </w:r>
    </w:p>
    <w:p w14:paraId="073D8EB8" w14:textId="77777777" w:rsidR="00394329" w:rsidRDefault="00394329" w:rsidP="00394329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7FF0EFC9" w14:textId="69ABD226" w:rsidR="00D92E11" w:rsidRDefault="00D92E11" w:rsidP="00D92E1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D92E11">
        <w:rPr>
          <w:rFonts w:ascii="Times New Roman" w:hAnsi="Times New Roman"/>
          <w:sz w:val="28"/>
          <w:szCs w:val="28"/>
          <w:lang w:val="en-US"/>
        </w:rPr>
        <w:t>У PUT та DELETE перед застосуванням змін перевіряйте, що ownerId запису збігається з req.userId. У разі невідповідності повертайте 403 Forbidden</w:t>
      </w:r>
    </w:p>
    <w:p w14:paraId="7FA9F928" w14:textId="6A4E5232" w:rsidR="00DE088E" w:rsidRPr="00DE088E" w:rsidRDefault="00C53998" w:rsidP="00D92E1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Додаємо перевірку на власність для</w:t>
      </w:r>
      <w:r w:rsidR="00DE088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DE088E">
        <w:rPr>
          <w:rFonts w:ascii="Times New Roman" w:hAnsi="Times New Roman"/>
          <w:sz w:val="28"/>
          <w:szCs w:val="28"/>
          <w:lang w:val="en-US"/>
        </w:rPr>
        <w:t xml:space="preserve">PUT </w:t>
      </w:r>
      <w:r w:rsidR="00DE088E">
        <w:rPr>
          <w:rFonts w:ascii="Times New Roman" w:hAnsi="Times New Roman"/>
          <w:sz w:val="28"/>
          <w:szCs w:val="28"/>
          <w:lang w:val="ru-RU"/>
        </w:rPr>
        <w:t xml:space="preserve">та </w:t>
      </w:r>
      <w:r w:rsidR="00DE088E">
        <w:rPr>
          <w:rFonts w:ascii="Times New Roman" w:hAnsi="Times New Roman"/>
          <w:sz w:val="28"/>
          <w:szCs w:val="28"/>
          <w:lang w:val="en-US"/>
        </w:rPr>
        <w:t>DELETE</w:t>
      </w:r>
      <w:r w:rsidR="00DE088E">
        <w:rPr>
          <w:rFonts w:ascii="Times New Roman" w:hAnsi="Times New Roman"/>
          <w:sz w:val="28"/>
          <w:szCs w:val="28"/>
          <w:lang w:val="ru-RU"/>
        </w:rPr>
        <w:t xml:space="preserve"> запитів</w:t>
      </w:r>
      <w:r w:rsidR="00DE088E">
        <w:rPr>
          <w:rFonts w:ascii="Times New Roman" w:hAnsi="Times New Roman"/>
          <w:sz w:val="28"/>
          <w:szCs w:val="28"/>
          <w:lang w:val="en-US"/>
        </w:rPr>
        <w:t>:</w:t>
      </w:r>
    </w:p>
    <w:p w14:paraId="385C3F49" w14:textId="77777777" w:rsidR="00DE088E" w:rsidRPr="00D219F8" w:rsidRDefault="00DE088E" w:rsidP="00DE088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D219F8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    </w:t>
      </w:r>
      <w:r w:rsidRPr="00D219F8">
        <w:rPr>
          <w:rFonts w:ascii="Consolas" w:eastAsia="Times New Roman" w:hAnsi="Consolas"/>
          <w:color w:val="C586C0"/>
          <w:sz w:val="21"/>
          <w:szCs w:val="21"/>
          <w:lang w:eastAsia="uk-UA"/>
        </w:rPr>
        <w:t>if</w:t>
      </w:r>
      <w:r w:rsidRPr="00D219F8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(</w:t>
      </w:r>
      <w:r w:rsidRPr="00D219F8">
        <w:rPr>
          <w:rFonts w:ascii="Consolas" w:eastAsia="Times New Roman" w:hAnsi="Consolas"/>
          <w:color w:val="79C0FF"/>
          <w:sz w:val="21"/>
          <w:szCs w:val="21"/>
          <w:lang w:eastAsia="uk-UA"/>
        </w:rPr>
        <w:t>recipe</w:t>
      </w:r>
      <w:r w:rsidRPr="00D219F8">
        <w:rPr>
          <w:rFonts w:ascii="Consolas" w:eastAsia="Times New Roman" w:hAnsi="Consolas"/>
          <w:color w:val="C9D1D9"/>
          <w:sz w:val="21"/>
          <w:szCs w:val="21"/>
          <w:lang w:eastAsia="uk-UA"/>
        </w:rPr>
        <w:t>.ownerId.</w:t>
      </w:r>
      <w:r w:rsidRPr="00D219F8">
        <w:rPr>
          <w:rFonts w:ascii="Consolas" w:eastAsia="Times New Roman" w:hAnsi="Consolas"/>
          <w:color w:val="D2A8FF"/>
          <w:sz w:val="21"/>
          <w:szCs w:val="21"/>
          <w:lang w:eastAsia="uk-UA"/>
        </w:rPr>
        <w:t>toString</w:t>
      </w:r>
      <w:r w:rsidRPr="00D219F8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() </w:t>
      </w:r>
      <w:r w:rsidRPr="00D219F8">
        <w:rPr>
          <w:rFonts w:ascii="Consolas" w:eastAsia="Times New Roman" w:hAnsi="Consolas"/>
          <w:color w:val="D4D4D4"/>
          <w:sz w:val="21"/>
          <w:szCs w:val="21"/>
          <w:lang w:eastAsia="uk-UA"/>
        </w:rPr>
        <w:t>!==</w:t>
      </w:r>
      <w:r w:rsidRPr="00D219F8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D219F8">
        <w:rPr>
          <w:rFonts w:ascii="Consolas" w:eastAsia="Times New Roman" w:hAnsi="Consolas"/>
          <w:color w:val="FFA657"/>
          <w:sz w:val="21"/>
          <w:szCs w:val="21"/>
          <w:lang w:eastAsia="uk-UA"/>
        </w:rPr>
        <w:t>req</w:t>
      </w:r>
      <w:r w:rsidRPr="00D219F8">
        <w:rPr>
          <w:rFonts w:ascii="Consolas" w:eastAsia="Times New Roman" w:hAnsi="Consolas"/>
          <w:color w:val="C9D1D9"/>
          <w:sz w:val="21"/>
          <w:szCs w:val="21"/>
          <w:lang w:eastAsia="uk-UA"/>
        </w:rPr>
        <w:t>.userId) {</w:t>
      </w:r>
    </w:p>
    <w:p w14:paraId="45F4A6FE" w14:textId="77777777" w:rsidR="00DE088E" w:rsidRPr="00D219F8" w:rsidRDefault="00DE088E" w:rsidP="00DE088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D219F8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        </w:t>
      </w:r>
      <w:r w:rsidRPr="00D219F8">
        <w:rPr>
          <w:rFonts w:ascii="Consolas" w:eastAsia="Times New Roman" w:hAnsi="Consolas"/>
          <w:color w:val="FFA657"/>
          <w:sz w:val="21"/>
          <w:szCs w:val="21"/>
          <w:lang w:eastAsia="uk-UA"/>
        </w:rPr>
        <w:t>res</w:t>
      </w:r>
      <w:r w:rsidRPr="00D219F8">
        <w:rPr>
          <w:rFonts w:ascii="Consolas" w:eastAsia="Times New Roman" w:hAnsi="Consolas"/>
          <w:color w:val="C9D1D9"/>
          <w:sz w:val="21"/>
          <w:szCs w:val="21"/>
          <w:lang w:eastAsia="uk-UA"/>
        </w:rPr>
        <w:t>.</w:t>
      </w:r>
      <w:r w:rsidRPr="00D219F8">
        <w:rPr>
          <w:rFonts w:ascii="Consolas" w:eastAsia="Times New Roman" w:hAnsi="Consolas"/>
          <w:color w:val="D2A8FF"/>
          <w:sz w:val="21"/>
          <w:szCs w:val="21"/>
          <w:lang w:eastAsia="uk-UA"/>
        </w:rPr>
        <w:t>status</w:t>
      </w:r>
      <w:r w:rsidRPr="00D219F8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D219F8">
        <w:rPr>
          <w:rFonts w:ascii="Consolas" w:eastAsia="Times New Roman" w:hAnsi="Consolas"/>
          <w:color w:val="B5CEA8"/>
          <w:sz w:val="21"/>
          <w:szCs w:val="21"/>
          <w:lang w:eastAsia="uk-UA"/>
        </w:rPr>
        <w:t>403</w:t>
      </w:r>
      <w:r w:rsidRPr="00D219F8">
        <w:rPr>
          <w:rFonts w:ascii="Consolas" w:eastAsia="Times New Roman" w:hAnsi="Consolas"/>
          <w:color w:val="C9D1D9"/>
          <w:sz w:val="21"/>
          <w:szCs w:val="21"/>
          <w:lang w:eastAsia="uk-UA"/>
        </w:rPr>
        <w:t>).</w:t>
      </w:r>
      <w:r w:rsidRPr="00D219F8">
        <w:rPr>
          <w:rFonts w:ascii="Consolas" w:eastAsia="Times New Roman" w:hAnsi="Consolas"/>
          <w:color w:val="D2A8FF"/>
          <w:sz w:val="21"/>
          <w:szCs w:val="21"/>
          <w:lang w:eastAsia="uk-UA"/>
        </w:rPr>
        <w:t>json</w:t>
      </w:r>
      <w:r w:rsidRPr="00D219F8">
        <w:rPr>
          <w:rFonts w:ascii="Consolas" w:eastAsia="Times New Roman" w:hAnsi="Consolas"/>
          <w:color w:val="C9D1D9"/>
          <w:sz w:val="21"/>
          <w:szCs w:val="21"/>
          <w:lang w:eastAsia="uk-UA"/>
        </w:rPr>
        <w:t>({ message</w:t>
      </w:r>
      <w:r w:rsidRPr="00D219F8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D219F8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D219F8">
        <w:rPr>
          <w:rFonts w:ascii="Consolas" w:eastAsia="Times New Roman" w:hAnsi="Consolas"/>
          <w:color w:val="A5D6FF"/>
          <w:sz w:val="21"/>
          <w:szCs w:val="21"/>
          <w:lang w:eastAsia="uk-UA"/>
        </w:rPr>
        <w:t>"Forbidden"</w:t>
      </w:r>
      <w:r w:rsidRPr="00D219F8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});</w:t>
      </w:r>
    </w:p>
    <w:p w14:paraId="55B73617" w14:textId="77777777" w:rsidR="00DE088E" w:rsidRPr="00D219F8" w:rsidRDefault="00DE088E" w:rsidP="00DE088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D219F8">
        <w:rPr>
          <w:rFonts w:ascii="Consolas" w:eastAsia="Times New Roman" w:hAnsi="Consolas"/>
          <w:color w:val="C9D1D9"/>
          <w:sz w:val="21"/>
          <w:szCs w:val="21"/>
          <w:lang w:eastAsia="uk-UA"/>
        </w:rPr>
        <w:lastRenderedPageBreak/>
        <w:t xml:space="preserve">                </w:t>
      </w:r>
      <w:r w:rsidRPr="00D219F8">
        <w:rPr>
          <w:rFonts w:ascii="Consolas" w:eastAsia="Times New Roman" w:hAnsi="Consolas"/>
          <w:color w:val="C586C0"/>
          <w:sz w:val="21"/>
          <w:szCs w:val="21"/>
          <w:lang w:eastAsia="uk-UA"/>
        </w:rPr>
        <w:t>return</w:t>
      </w:r>
      <w:r w:rsidRPr="00D219F8">
        <w:rPr>
          <w:rFonts w:ascii="Consolas" w:eastAsia="Times New Roman" w:hAnsi="Consolas"/>
          <w:color w:val="C9D1D9"/>
          <w:sz w:val="21"/>
          <w:szCs w:val="21"/>
          <w:lang w:eastAsia="uk-UA"/>
        </w:rPr>
        <w:t>;</w:t>
      </w:r>
    </w:p>
    <w:p w14:paraId="70A2E5B2" w14:textId="77777777" w:rsidR="00DE088E" w:rsidRPr="00D219F8" w:rsidRDefault="00DE088E" w:rsidP="00DE088E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D219F8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}</w:t>
      </w:r>
    </w:p>
    <w:p w14:paraId="45EB1317" w14:textId="77777777" w:rsidR="00643C92" w:rsidRDefault="00643C92" w:rsidP="00D92E1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E0E747C" w14:textId="20CDE15A" w:rsidR="00D92E11" w:rsidRPr="00041668" w:rsidRDefault="00D92E11" w:rsidP="00D92E1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041668">
        <w:rPr>
          <w:rFonts w:ascii="Times New Roman" w:hAnsi="Times New Roman"/>
          <w:sz w:val="28"/>
          <w:szCs w:val="28"/>
          <w:lang w:val="en-US"/>
        </w:rPr>
        <w:t>Покрийте інтеграційними тестами</w:t>
      </w:r>
    </w:p>
    <w:p w14:paraId="154AFBA3" w14:textId="44899C1A" w:rsidR="00041668" w:rsidRDefault="00E45B19" w:rsidP="00041668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E45B1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991B7D8" wp14:editId="7FDFA23E">
            <wp:extent cx="6299835" cy="3853815"/>
            <wp:effectExtent l="0" t="0" r="571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7DDD" w14:textId="1DB1C3C9" w:rsidR="00E45B19" w:rsidRDefault="00E45B19" w:rsidP="00041668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6 – Покриття тестами</w:t>
      </w:r>
    </w:p>
    <w:p w14:paraId="47B0B842" w14:textId="4E00AC8C" w:rsidR="00E45B19" w:rsidRDefault="00E45B19" w:rsidP="00E45B19">
      <w:pPr>
        <w:spacing w:after="0" w:line="36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Приклад оновлення тестів</w:t>
      </w:r>
      <w:r w:rsidR="000A10F1">
        <w:rPr>
          <w:rFonts w:ascii="Times New Roman" w:hAnsi="Times New Roman"/>
          <w:sz w:val="28"/>
          <w:szCs w:val="28"/>
          <w:lang w:val="ru-RU"/>
        </w:rPr>
        <w:t xml:space="preserve"> до запитів, які вимагають </w:t>
      </w:r>
      <w:r w:rsidR="000A10F1">
        <w:rPr>
          <w:rFonts w:ascii="Times New Roman" w:hAnsi="Times New Roman"/>
          <w:sz w:val="28"/>
          <w:szCs w:val="28"/>
          <w:lang w:val="en-US"/>
        </w:rPr>
        <w:t>requireAuth:</w:t>
      </w:r>
    </w:p>
    <w:p w14:paraId="7D8C37F2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describe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"POST /api/recipes"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, () </w:t>
      </w:r>
      <w:r w:rsidRPr="000A10F1">
        <w:rPr>
          <w:rFonts w:ascii="Consolas" w:eastAsia="Times New Roman" w:hAnsi="Consolas"/>
          <w:color w:val="FF7B72"/>
          <w:sz w:val="21"/>
          <w:szCs w:val="21"/>
          <w:lang w:eastAsia="uk-UA"/>
        </w:rPr>
        <w:t>=&gt;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{</w:t>
      </w:r>
    </w:p>
    <w:p w14:paraId="074B3322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it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"Повинен створити новий рецепт та повернути статус 201"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, </w:t>
      </w:r>
      <w:r w:rsidRPr="000A10F1">
        <w:rPr>
          <w:rFonts w:ascii="Consolas" w:eastAsia="Times New Roman" w:hAnsi="Consolas"/>
          <w:color w:val="569CD6"/>
          <w:sz w:val="21"/>
          <w:szCs w:val="21"/>
          <w:lang w:eastAsia="uk-UA"/>
        </w:rPr>
        <w:t>async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() </w:t>
      </w:r>
      <w:r w:rsidRPr="000A10F1">
        <w:rPr>
          <w:rFonts w:ascii="Consolas" w:eastAsia="Times New Roman" w:hAnsi="Consolas"/>
          <w:color w:val="FF7B72"/>
          <w:sz w:val="21"/>
          <w:szCs w:val="21"/>
          <w:lang w:eastAsia="uk-UA"/>
        </w:rPr>
        <w:t>=&gt;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{</w:t>
      </w:r>
    </w:p>
    <w:p w14:paraId="6AF553E0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    </w:t>
      </w:r>
      <w:r w:rsidRPr="000A10F1">
        <w:rPr>
          <w:rFonts w:ascii="Consolas" w:eastAsia="Times New Roman" w:hAnsi="Consolas"/>
          <w:color w:val="FF7B72"/>
          <w:sz w:val="21"/>
          <w:szCs w:val="21"/>
          <w:lang w:eastAsia="uk-UA"/>
        </w:rPr>
        <w:t>const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0A10F1">
        <w:rPr>
          <w:rFonts w:ascii="Consolas" w:eastAsia="Times New Roman" w:hAnsi="Consolas"/>
          <w:color w:val="79C0FF"/>
          <w:sz w:val="21"/>
          <w:szCs w:val="21"/>
          <w:lang w:eastAsia="uk-UA"/>
        </w:rPr>
        <w:t>res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0A10F1">
        <w:rPr>
          <w:rFonts w:ascii="Consolas" w:eastAsia="Times New Roman" w:hAnsi="Consolas"/>
          <w:color w:val="D4D4D4"/>
          <w:sz w:val="21"/>
          <w:szCs w:val="21"/>
          <w:lang w:eastAsia="uk-UA"/>
        </w:rPr>
        <w:t>=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0A10F1">
        <w:rPr>
          <w:rFonts w:ascii="Consolas" w:eastAsia="Times New Roman" w:hAnsi="Consolas"/>
          <w:color w:val="C586C0"/>
          <w:sz w:val="21"/>
          <w:szCs w:val="21"/>
          <w:lang w:eastAsia="uk-UA"/>
        </w:rPr>
        <w:t>await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request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79C0FF"/>
          <w:sz w:val="21"/>
          <w:szCs w:val="21"/>
          <w:lang w:eastAsia="uk-UA"/>
        </w:rPr>
        <w:t>app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)</w:t>
      </w:r>
    </w:p>
    <w:p w14:paraId="609F9EE0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.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post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"/api/recipes"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)</w:t>
      </w:r>
    </w:p>
    <w:p w14:paraId="669EE3CB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.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set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"Cookie"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, [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`access_token=</w:t>
      </w:r>
      <w:r w:rsidRPr="000A10F1">
        <w:rPr>
          <w:rFonts w:ascii="Consolas" w:eastAsia="Times New Roman" w:hAnsi="Consolas"/>
          <w:color w:val="569CD6"/>
          <w:sz w:val="21"/>
          <w:szCs w:val="21"/>
          <w:lang w:eastAsia="uk-UA"/>
        </w:rPr>
        <w:t>${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testToken</w:t>
      </w:r>
      <w:r w:rsidRPr="000A10F1">
        <w:rPr>
          <w:rFonts w:ascii="Consolas" w:eastAsia="Times New Roman" w:hAnsi="Consolas"/>
          <w:color w:val="569CD6"/>
          <w:sz w:val="21"/>
          <w:szCs w:val="21"/>
          <w:lang w:eastAsia="uk-UA"/>
        </w:rPr>
        <w:t>}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`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])</w:t>
      </w:r>
    </w:p>
    <w:p w14:paraId="7895DC94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.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send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({</w:t>
      </w:r>
    </w:p>
    <w:p w14:paraId="283C00F2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    title</w:t>
      </w:r>
      <w:r w:rsidRPr="000A10F1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"Млинці"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,</w:t>
      </w:r>
    </w:p>
    <w:p w14:paraId="20FCFC0A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    difficulty</w:t>
      </w:r>
      <w:r w:rsidRPr="000A10F1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"easy"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,</w:t>
      </w:r>
    </w:p>
    <w:p w14:paraId="245DC0FC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    cookingTimeMinutes</w:t>
      </w:r>
      <w:r w:rsidRPr="000A10F1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0A10F1">
        <w:rPr>
          <w:rFonts w:ascii="Consolas" w:eastAsia="Times New Roman" w:hAnsi="Consolas"/>
          <w:color w:val="B5CEA8"/>
          <w:sz w:val="21"/>
          <w:szCs w:val="21"/>
          <w:lang w:eastAsia="uk-UA"/>
        </w:rPr>
        <w:t>20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,</w:t>
      </w:r>
    </w:p>
    <w:p w14:paraId="3BC1439C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    ingredients</w:t>
      </w:r>
      <w:r w:rsidRPr="000A10F1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[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"Молоко"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, 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"Яйця"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],</w:t>
      </w:r>
    </w:p>
    <w:p w14:paraId="004B9D21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});</w:t>
      </w:r>
    </w:p>
    <w:p w14:paraId="6FD7AC37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</w:p>
    <w:p w14:paraId="3FF6A0C9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    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expect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79C0FF"/>
          <w:sz w:val="21"/>
          <w:szCs w:val="21"/>
          <w:lang w:eastAsia="uk-UA"/>
        </w:rPr>
        <w:t>res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.status).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toBe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B5CEA8"/>
          <w:sz w:val="21"/>
          <w:szCs w:val="21"/>
          <w:lang w:eastAsia="uk-UA"/>
        </w:rPr>
        <w:t>201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);</w:t>
      </w:r>
    </w:p>
    <w:p w14:paraId="738308F9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    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expect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79C0FF"/>
          <w:sz w:val="21"/>
          <w:szCs w:val="21"/>
          <w:lang w:eastAsia="uk-UA"/>
        </w:rPr>
        <w:t>res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.body.title).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toBe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"Млинці"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);</w:t>
      </w:r>
    </w:p>
    <w:p w14:paraId="04FC1D04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    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expect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79C0FF"/>
          <w:sz w:val="21"/>
          <w:szCs w:val="21"/>
          <w:lang w:eastAsia="uk-UA"/>
        </w:rPr>
        <w:t>res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.body.id).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toBeDefined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();</w:t>
      </w:r>
    </w:p>
    <w:p w14:paraId="56F1CCF0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    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expect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79C0FF"/>
          <w:sz w:val="21"/>
          <w:szCs w:val="21"/>
          <w:lang w:eastAsia="uk-UA"/>
        </w:rPr>
        <w:t>res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.body.ownerId).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toBe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(testUserId);</w:t>
      </w:r>
    </w:p>
    <w:p w14:paraId="154FECA8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});</w:t>
      </w:r>
    </w:p>
    <w:p w14:paraId="363697DD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</w:p>
    <w:p w14:paraId="676CC0EA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it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"Повинен повернути 400 при помилці валідації Zod (немає назви)"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, </w:t>
      </w:r>
      <w:r w:rsidRPr="000A10F1">
        <w:rPr>
          <w:rFonts w:ascii="Consolas" w:eastAsia="Times New Roman" w:hAnsi="Consolas"/>
          <w:color w:val="569CD6"/>
          <w:sz w:val="21"/>
          <w:szCs w:val="21"/>
          <w:lang w:eastAsia="uk-UA"/>
        </w:rPr>
        <w:t>async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() </w:t>
      </w:r>
      <w:r w:rsidRPr="000A10F1">
        <w:rPr>
          <w:rFonts w:ascii="Consolas" w:eastAsia="Times New Roman" w:hAnsi="Consolas"/>
          <w:color w:val="FF7B72"/>
          <w:sz w:val="21"/>
          <w:szCs w:val="21"/>
          <w:lang w:eastAsia="uk-UA"/>
        </w:rPr>
        <w:t>=&gt;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{</w:t>
      </w:r>
    </w:p>
    <w:p w14:paraId="5231C3B9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lastRenderedPageBreak/>
        <w:t xml:space="preserve">            </w:t>
      </w:r>
      <w:r w:rsidRPr="000A10F1">
        <w:rPr>
          <w:rFonts w:ascii="Consolas" w:eastAsia="Times New Roman" w:hAnsi="Consolas"/>
          <w:color w:val="FF7B72"/>
          <w:sz w:val="21"/>
          <w:szCs w:val="21"/>
          <w:lang w:eastAsia="uk-UA"/>
        </w:rPr>
        <w:t>const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0A10F1">
        <w:rPr>
          <w:rFonts w:ascii="Consolas" w:eastAsia="Times New Roman" w:hAnsi="Consolas"/>
          <w:color w:val="79C0FF"/>
          <w:sz w:val="21"/>
          <w:szCs w:val="21"/>
          <w:lang w:eastAsia="uk-UA"/>
        </w:rPr>
        <w:t>res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0A10F1">
        <w:rPr>
          <w:rFonts w:ascii="Consolas" w:eastAsia="Times New Roman" w:hAnsi="Consolas"/>
          <w:color w:val="D4D4D4"/>
          <w:sz w:val="21"/>
          <w:szCs w:val="21"/>
          <w:lang w:eastAsia="uk-UA"/>
        </w:rPr>
        <w:t>=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0A10F1">
        <w:rPr>
          <w:rFonts w:ascii="Consolas" w:eastAsia="Times New Roman" w:hAnsi="Consolas"/>
          <w:color w:val="C586C0"/>
          <w:sz w:val="21"/>
          <w:szCs w:val="21"/>
          <w:lang w:eastAsia="uk-UA"/>
        </w:rPr>
        <w:t>await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request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79C0FF"/>
          <w:sz w:val="21"/>
          <w:szCs w:val="21"/>
          <w:lang w:eastAsia="uk-UA"/>
        </w:rPr>
        <w:t>app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)</w:t>
      </w:r>
    </w:p>
    <w:p w14:paraId="5A2E6D91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.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post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"/api/recipes"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)</w:t>
      </w:r>
    </w:p>
    <w:p w14:paraId="422E39F4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.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set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"Cookie"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, [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`access_token=</w:t>
      </w:r>
      <w:r w:rsidRPr="000A10F1">
        <w:rPr>
          <w:rFonts w:ascii="Consolas" w:eastAsia="Times New Roman" w:hAnsi="Consolas"/>
          <w:color w:val="569CD6"/>
          <w:sz w:val="21"/>
          <w:szCs w:val="21"/>
          <w:lang w:eastAsia="uk-UA"/>
        </w:rPr>
        <w:t>${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testToken</w:t>
      </w:r>
      <w:r w:rsidRPr="000A10F1">
        <w:rPr>
          <w:rFonts w:ascii="Consolas" w:eastAsia="Times New Roman" w:hAnsi="Consolas"/>
          <w:color w:val="569CD6"/>
          <w:sz w:val="21"/>
          <w:szCs w:val="21"/>
          <w:lang w:eastAsia="uk-UA"/>
        </w:rPr>
        <w:t>}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`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])</w:t>
      </w:r>
    </w:p>
    <w:p w14:paraId="02721D29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.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send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({</w:t>
      </w:r>
    </w:p>
    <w:p w14:paraId="6ED5675D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    difficulty</w:t>
      </w:r>
      <w:r w:rsidRPr="000A10F1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"easy"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,</w:t>
      </w:r>
    </w:p>
    <w:p w14:paraId="0BEB40D8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    cookingTimeMinutes</w:t>
      </w:r>
      <w:r w:rsidRPr="000A10F1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0A10F1">
        <w:rPr>
          <w:rFonts w:ascii="Consolas" w:eastAsia="Times New Roman" w:hAnsi="Consolas"/>
          <w:color w:val="B5CEA8"/>
          <w:sz w:val="21"/>
          <w:szCs w:val="21"/>
          <w:lang w:eastAsia="uk-UA"/>
        </w:rPr>
        <w:t>20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,</w:t>
      </w:r>
    </w:p>
    <w:p w14:paraId="5B2351CB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    ingredients</w:t>
      </w:r>
      <w:r w:rsidRPr="000A10F1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[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"Молоко"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],</w:t>
      </w:r>
    </w:p>
    <w:p w14:paraId="7505C2D7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});</w:t>
      </w:r>
    </w:p>
    <w:p w14:paraId="7910BA19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</w:p>
    <w:p w14:paraId="11C04500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    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expect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79C0FF"/>
          <w:sz w:val="21"/>
          <w:szCs w:val="21"/>
          <w:lang w:eastAsia="uk-UA"/>
        </w:rPr>
        <w:t>res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.status).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toBe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B5CEA8"/>
          <w:sz w:val="21"/>
          <w:szCs w:val="21"/>
          <w:lang w:eastAsia="uk-UA"/>
        </w:rPr>
        <w:t>400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);</w:t>
      </w:r>
    </w:p>
    <w:p w14:paraId="1823C47A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    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expect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79C0FF"/>
          <w:sz w:val="21"/>
          <w:szCs w:val="21"/>
          <w:lang w:eastAsia="uk-UA"/>
        </w:rPr>
        <w:t>res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.body.message).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toContain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"Zod"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);</w:t>
      </w:r>
    </w:p>
    <w:p w14:paraId="2F354DFE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});</w:t>
      </w:r>
    </w:p>
    <w:p w14:paraId="2AFDE2AA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</w:p>
    <w:p w14:paraId="68ED61FB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it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"Повинен повернути 401, якщо запит без токена"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, </w:t>
      </w:r>
      <w:r w:rsidRPr="000A10F1">
        <w:rPr>
          <w:rFonts w:ascii="Consolas" w:eastAsia="Times New Roman" w:hAnsi="Consolas"/>
          <w:color w:val="569CD6"/>
          <w:sz w:val="21"/>
          <w:szCs w:val="21"/>
          <w:lang w:eastAsia="uk-UA"/>
        </w:rPr>
        <w:t>async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() </w:t>
      </w:r>
      <w:r w:rsidRPr="000A10F1">
        <w:rPr>
          <w:rFonts w:ascii="Consolas" w:eastAsia="Times New Roman" w:hAnsi="Consolas"/>
          <w:color w:val="FF7B72"/>
          <w:sz w:val="21"/>
          <w:szCs w:val="21"/>
          <w:lang w:eastAsia="uk-UA"/>
        </w:rPr>
        <w:t>=&gt;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{</w:t>
      </w:r>
    </w:p>
    <w:p w14:paraId="75D4CC4C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    </w:t>
      </w:r>
      <w:r w:rsidRPr="000A10F1">
        <w:rPr>
          <w:rFonts w:ascii="Consolas" w:eastAsia="Times New Roman" w:hAnsi="Consolas"/>
          <w:color w:val="FF7B72"/>
          <w:sz w:val="21"/>
          <w:szCs w:val="21"/>
          <w:lang w:eastAsia="uk-UA"/>
        </w:rPr>
        <w:t>const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0A10F1">
        <w:rPr>
          <w:rFonts w:ascii="Consolas" w:eastAsia="Times New Roman" w:hAnsi="Consolas"/>
          <w:color w:val="79C0FF"/>
          <w:sz w:val="21"/>
          <w:szCs w:val="21"/>
          <w:lang w:eastAsia="uk-UA"/>
        </w:rPr>
        <w:t>res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0A10F1">
        <w:rPr>
          <w:rFonts w:ascii="Consolas" w:eastAsia="Times New Roman" w:hAnsi="Consolas"/>
          <w:color w:val="D4D4D4"/>
          <w:sz w:val="21"/>
          <w:szCs w:val="21"/>
          <w:lang w:eastAsia="uk-UA"/>
        </w:rPr>
        <w:t>=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0A10F1">
        <w:rPr>
          <w:rFonts w:ascii="Consolas" w:eastAsia="Times New Roman" w:hAnsi="Consolas"/>
          <w:color w:val="C586C0"/>
          <w:sz w:val="21"/>
          <w:szCs w:val="21"/>
          <w:lang w:eastAsia="uk-UA"/>
        </w:rPr>
        <w:t>await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request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79C0FF"/>
          <w:sz w:val="21"/>
          <w:szCs w:val="21"/>
          <w:lang w:eastAsia="uk-UA"/>
        </w:rPr>
        <w:t>app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)</w:t>
      </w:r>
    </w:p>
    <w:p w14:paraId="7FAE71F2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.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post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"/api/recipes"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)</w:t>
      </w:r>
    </w:p>
    <w:p w14:paraId="6256584F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.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send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({</w:t>
      </w:r>
    </w:p>
    <w:p w14:paraId="2586B13B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    title</w:t>
      </w:r>
      <w:r w:rsidRPr="000A10F1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"Млинці"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,</w:t>
      </w:r>
    </w:p>
    <w:p w14:paraId="3B49F8CE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    difficulty</w:t>
      </w:r>
      <w:r w:rsidRPr="000A10F1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"easy"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,</w:t>
      </w:r>
    </w:p>
    <w:p w14:paraId="1FDABE8B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    cookingTimeMinutes</w:t>
      </w:r>
      <w:r w:rsidRPr="000A10F1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</w:t>
      </w:r>
      <w:r w:rsidRPr="000A10F1">
        <w:rPr>
          <w:rFonts w:ascii="Consolas" w:eastAsia="Times New Roman" w:hAnsi="Consolas"/>
          <w:color w:val="B5CEA8"/>
          <w:sz w:val="21"/>
          <w:szCs w:val="21"/>
          <w:lang w:eastAsia="uk-UA"/>
        </w:rPr>
        <w:t>20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,</w:t>
      </w:r>
    </w:p>
    <w:p w14:paraId="25CCADD1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    ingredients</w:t>
      </w:r>
      <w:r w:rsidRPr="000A10F1">
        <w:rPr>
          <w:rFonts w:ascii="Consolas" w:eastAsia="Times New Roman" w:hAnsi="Consolas"/>
          <w:color w:val="9CDCFE"/>
          <w:sz w:val="21"/>
          <w:szCs w:val="21"/>
          <w:lang w:eastAsia="uk-UA"/>
        </w:rPr>
        <w:t>: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 [</w:t>
      </w:r>
      <w:r w:rsidRPr="000A10F1">
        <w:rPr>
          <w:rFonts w:ascii="Consolas" w:eastAsia="Times New Roman" w:hAnsi="Consolas"/>
          <w:color w:val="A5D6FF"/>
          <w:sz w:val="21"/>
          <w:szCs w:val="21"/>
          <w:lang w:eastAsia="uk-UA"/>
        </w:rPr>
        <w:t>"Молоко"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],</w:t>
      </w:r>
    </w:p>
    <w:p w14:paraId="3835042B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        });</w:t>
      </w:r>
    </w:p>
    <w:p w14:paraId="64EDA5E8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</w:p>
    <w:p w14:paraId="0C02AFA5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      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expect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79C0FF"/>
          <w:sz w:val="21"/>
          <w:szCs w:val="21"/>
          <w:lang w:eastAsia="uk-UA"/>
        </w:rPr>
        <w:t>res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.status).</w:t>
      </w:r>
      <w:r w:rsidRPr="000A10F1">
        <w:rPr>
          <w:rFonts w:ascii="Consolas" w:eastAsia="Times New Roman" w:hAnsi="Consolas"/>
          <w:color w:val="D2A8FF"/>
          <w:sz w:val="21"/>
          <w:szCs w:val="21"/>
          <w:lang w:eastAsia="uk-UA"/>
        </w:rPr>
        <w:t>toBe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(</w:t>
      </w:r>
      <w:r w:rsidRPr="000A10F1">
        <w:rPr>
          <w:rFonts w:ascii="Consolas" w:eastAsia="Times New Roman" w:hAnsi="Consolas"/>
          <w:color w:val="B5CEA8"/>
          <w:sz w:val="21"/>
          <w:szCs w:val="21"/>
          <w:lang w:eastAsia="uk-UA"/>
        </w:rPr>
        <w:t>401</w:t>
      </w: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);</w:t>
      </w:r>
    </w:p>
    <w:p w14:paraId="5E18F1CE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    });</w:t>
      </w:r>
    </w:p>
    <w:p w14:paraId="7E0153C2" w14:textId="77777777" w:rsidR="000A10F1" w:rsidRPr="000A10F1" w:rsidRDefault="000A10F1" w:rsidP="000A10F1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0A10F1">
        <w:rPr>
          <w:rFonts w:ascii="Consolas" w:eastAsia="Times New Roman" w:hAnsi="Consolas"/>
          <w:color w:val="C9D1D9"/>
          <w:sz w:val="21"/>
          <w:szCs w:val="21"/>
          <w:lang w:eastAsia="uk-UA"/>
        </w:rPr>
        <w:t>    });</w:t>
      </w:r>
    </w:p>
    <w:p w14:paraId="23FE718C" w14:textId="77777777" w:rsidR="00754719" w:rsidRDefault="00754719" w:rsidP="00754719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5727BAA9" w14:textId="0540DA2C" w:rsidR="00754719" w:rsidRDefault="00754719" w:rsidP="00754719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754719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27F509ED" wp14:editId="74018AF4">
            <wp:extent cx="4109013" cy="3332852"/>
            <wp:effectExtent l="0" t="0" r="635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705" cy="333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F2CC" w14:textId="7356DE19" w:rsidR="00754719" w:rsidRDefault="00754719" w:rsidP="00754719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7 – Загальне покриття тестами</w:t>
      </w:r>
    </w:p>
    <w:p w14:paraId="669367E8" w14:textId="355608E8" w:rsidR="00754719" w:rsidRDefault="00754719" w:rsidP="00754719">
      <w:pPr>
        <w:spacing w:after="0" w:line="360" w:lineRule="auto"/>
        <w:ind w:firstLine="708"/>
        <w:rPr>
          <w:rFonts w:ascii="Times New Roman" w:hAnsi="Times New Roman"/>
          <w:sz w:val="28"/>
          <w:szCs w:val="28"/>
          <w:lang w:val="ru-RU"/>
        </w:rPr>
      </w:pPr>
    </w:p>
    <w:p w14:paraId="40A0709E" w14:textId="660D2A0C" w:rsidR="00754719" w:rsidRDefault="00754719" w:rsidP="00754719">
      <w:pPr>
        <w:spacing w:after="0" w:line="360" w:lineRule="auto"/>
        <w:ind w:firstLine="708"/>
        <w:rPr>
          <w:rFonts w:ascii="Times New Roman" w:hAnsi="Times New Roman"/>
          <w:sz w:val="28"/>
          <w:szCs w:val="28"/>
          <w:lang w:val="ru-RU"/>
        </w:rPr>
      </w:pPr>
    </w:p>
    <w:p w14:paraId="22130798" w14:textId="4F29113B" w:rsidR="00754719" w:rsidRDefault="00754719" w:rsidP="00754719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754719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Тестування</w:t>
      </w:r>
      <w:r w:rsidRPr="00754719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7586F0DA" w14:textId="69B2F7FB" w:rsidR="00754719" w:rsidRDefault="001B1AFB" w:rsidP="001B1AFB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1B1AFB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095206D4" wp14:editId="52AB9922">
            <wp:extent cx="3643721" cy="286473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5756" cy="287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5278" w14:textId="346AB0FF" w:rsidR="001B1AFB" w:rsidRDefault="001B1AFB" w:rsidP="001B1AFB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8 – Реєстрація</w:t>
      </w:r>
    </w:p>
    <w:p w14:paraId="6B78043E" w14:textId="1BBF94EF" w:rsidR="001B1AFB" w:rsidRDefault="001B1AFB" w:rsidP="001B1AFB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1B1AFB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2975A338" wp14:editId="4510A367">
            <wp:extent cx="3588152" cy="2718330"/>
            <wp:effectExtent l="0" t="0" r="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7272" cy="272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6680" w14:textId="0C8AF142" w:rsidR="001B1AFB" w:rsidRDefault="001B1AFB" w:rsidP="001B1AFB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9 – Авторизація</w:t>
      </w:r>
    </w:p>
    <w:p w14:paraId="1B6D838A" w14:textId="36A43E2C" w:rsidR="001B1AFB" w:rsidRDefault="00AF3DCA" w:rsidP="001B1AFB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F3DCA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25ED121B" wp14:editId="1D55610A">
            <wp:extent cx="3586761" cy="2222339"/>
            <wp:effectExtent l="0" t="0" r="0" b="698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2883" cy="223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FD71" w14:textId="499157BB" w:rsidR="00AF3DCA" w:rsidRDefault="00AF3DCA" w:rsidP="001B1AFB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10 – Отримання </w:t>
      </w:r>
      <w:r>
        <w:rPr>
          <w:rFonts w:ascii="Times New Roman" w:hAnsi="Times New Roman"/>
          <w:sz w:val="28"/>
          <w:szCs w:val="28"/>
          <w:lang w:val="en-US"/>
        </w:rPr>
        <w:t xml:space="preserve">jwt </w:t>
      </w:r>
      <w:r>
        <w:rPr>
          <w:rFonts w:ascii="Times New Roman" w:hAnsi="Times New Roman"/>
          <w:sz w:val="28"/>
          <w:szCs w:val="28"/>
          <w:lang w:val="ru-RU"/>
        </w:rPr>
        <w:t xml:space="preserve">у </w:t>
      </w:r>
      <w:r>
        <w:rPr>
          <w:rFonts w:ascii="Times New Roman" w:hAnsi="Times New Roman"/>
          <w:sz w:val="28"/>
          <w:szCs w:val="28"/>
          <w:lang w:val="en-US"/>
        </w:rPr>
        <w:t>cookie</w:t>
      </w:r>
    </w:p>
    <w:p w14:paraId="67DF6C16" w14:textId="416DCF83" w:rsidR="00AF3DCA" w:rsidRDefault="00AF3DCA" w:rsidP="001B1AFB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F3DCA">
        <w:rPr>
          <w:rFonts w:ascii="Times New Roman" w:hAnsi="Times New Roman"/>
          <w:sz w:val="28"/>
          <w:szCs w:val="28"/>
          <w:lang w:val="ru-RU"/>
        </w:rPr>
        <w:lastRenderedPageBreak/>
        <w:drawing>
          <wp:inline distT="0" distB="0" distL="0" distR="0" wp14:anchorId="12E41A94" wp14:editId="670752B4">
            <wp:extent cx="3452118" cy="4137949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4289" cy="414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A7C3" w14:textId="002695D3" w:rsidR="00AF3DCA" w:rsidRDefault="00AF3DCA" w:rsidP="001B1AFB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11 – </w:t>
      </w:r>
      <w:r>
        <w:rPr>
          <w:rFonts w:ascii="Times New Roman" w:hAnsi="Times New Roman"/>
          <w:sz w:val="28"/>
          <w:szCs w:val="28"/>
          <w:lang w:val="en-US"/>
        </w:rPr>
        <w:t>post</w:t>
      </w:r>
    </w:p>
    <w:p w14:paraId="522795EA" w14:textId="3875A183" w:rsidR="00AF3DCA" w:rsidRDefault="008B59C0" w:rsidP="001B1AFB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8B59C0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BB6903F" wp14:editId="633EF869">
            <wp:extent cx="4421529" cy="3090747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4317" cy="30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F775" w14:textId="263AC2EA" w:rsidR="008B59C0" w:rsidRDefault="008B59C0" w:rsidP="001B1AFB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12 – Спроба видалити чужий рецепт</w:t>
      </w:r>
    </w:p>
    <w:p w14:paraId="37545D6E" w14:textId="37C5F1E5" w:rsidR="008B59C0" w:rsidRDefault="008B59C0" w:rsidP="001B1AFB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8B59C0">
        <w:rPr>
          <w:rFonts w:ascii="Times New Roman" w:hAnsi="Times New Roman"/>
          <w:sz w:val="28"/>
          <w:szCs w:val="28"/>
          <w:lang w:val="ru-RU"/>
        </w:rPr>
        <w:lastRenderedPageBreak/>
        <w:drawing>
          <wp:inline distT="0" distB="0" distL="0" distR="0" wp14:anchorId="7C0BF762" wp14:editId="04AA6C8F">
            <wp:extent cx="4230547" cy="2999889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2519" cy="300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B15D" w14:textId="0A041E8E" w:rsidR="008B59C0" w:rsidRDefault="008B59C0" w:rsidP="001B1AFB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13 – Видалення власного рецепту</w:t>
      </w:r>
    </w:p>
    <w:p w14:paraId="5B14D226" w14:textId="34C5C6E3" w:rsidR="00782906" w:rsidRDefault="00782906" w:rsidP="001B1AFB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782906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226BB12F" wp14:editId="3AD8F0F4">
            <wp:extent cx="6299835" cy="2315210"/>
            <wp:effectExtent l="0" t="0" r="5715" b="889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0F0C" w14:textId="322D2C2A" w:rsidR="00782906" w:rsidRPr="00782906" w:rsidRDefault="00782906" w:rsidP="001B1AFB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14 – </w:t>
      </w:r>
      <w:r>
        <w:rPr>
          <w:rFonts w:ascii="Times New Roman" w:hAnsi="Times New Roman"/>
          <w:sz w:val="28"/>
          <w:szCs w:val="28"/>
          <w:lang w:val="en-US"/>
        </w:rPr>
        <w:t xml:space="preserve">ci/cd, deploy, fly.io workflows </w:t>
      </w:r>
      <w:r>
        <w:rPr>
          <w:rFonts w:ascii="Times New Roman" w:hAnsi="Times New Roman"/>
          <w:sz w:val="28"/>
          <w:szCs w:val="28"/>
          <w:lang w:val="ru-RU"/>
        </w:rPr>
        <w:t>на гітхабі</w:t>
      </w:r>
    </w:p>
    <w:p w14:paraId="6028A04F" w14:textId="1DDFA1BC" w:rsidR="00FC7A62" w:rsidRPr="00FC7A62" w:rsidRDefault="005349C9" w:rsidP="00FC7A6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Висновки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C40A67">
        <w:rPr>
          <w:rFonts w:ascii="Times New Roman" w:hAnsi="Times New Roman"/>
          <w:sz w:val="28"/>
          <w:szCs w:val="28"/>
          <w:lang w:val="ru-RU"/>
        </w:rPr>
        <w:t xml:space="preserve">набуто теоретичних та практичних навичок з </w:t>
      </w:r>
      <w:r w:rsidR="00FC7A62" w:rsidRPr="00FC2CEC">
        <w:rPr>
          <w:rFonts w:ascii="Times New Roman" w:hAnsi="Times New Roman"/>
          <w:sz w:val="28"/>
          <w:szCs w:val="28"/>
        </w:rPr>
        <w:t>реалізації автентифікації та авторизації у Node.js-застосунках</w:t>
      </w:r>
      <w:r w:rsidR="00FC7A62">
        <w:rPr>
          <w:rFonts w:ascii="Times New Roman" w:hAnsi="Times New Roman"/>
          <w:sz w:val="28"/>
          <w:szCs w:val="28"/>
          <w:lang w:val="ru-RU"/>
        </w:rPr>
        <w:t>.</w:t>
      </w:r>
    </w:p>
    <w:p w14:paraId="17B943C6" w14:textId="119AD111" w:rsidR="00641998" w:rsidRPr="00641998" w:rsidRDefault="00641998" w:rsidP="0064199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5790B83" w14:textId="3969CB89" w:rsidR="007A085B" w:rsidRPr="00C40A67" w:rsidRDefault="007A085B" w:rsidP="007A085B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</w:p>
    <w:sectPr w:rsidR="007A085B" w:rsidRPr="00C40A67" w:rsidSect="00F638AE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50" w:right="567" w:bottom="567" w:left="1418" w:header="283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1262A" w14:textId="77777777" w:rsidR="00423E7F" w:rsidRDefault="00423E7F">
      <w:r>
        <w:separator/>
      </w:r>
    </w:p>
  </w:endnote>
  <w:endnote w:type="continuationSeparator" w:id="0">
    <w:p w14:paraId="1C3144B1" w14:textId="77777777" w:rsidR="00423E7F" w:rsidRDefault="00423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E80B1" w14:textId="77777777" w:rsidR="00BF38F3" w:rsidRDefault="00BF38F3" w:rsidP="00BF38F3">
    <w:pPr>
      <w:pStyle w:val="a4"/>
      <w:spacing w:after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AA14B" w14:textId="77777777" w:rsidR="00F638AE" w:rsidRDefault="00F638AE" w:rsidP="00BF38F3">
    <w:pPr>
      <w:pStyle w:val="a4"/>
      <w:spacing w:after="16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2C9A8" w14:textId="77777777" w:rsidR="00423E7F" w:rsidRDefault="00423E7F">
      <w:r>
        <w:separator/>
      </w:r>
    </w:p>
  </w:footnote>
  <w:footnote w:type="continuationSeparator" w:id="0">
    <w:p w14:paraId="7415AB96" w14:textId="77777777" w:rsidR="00423E7F" w:rsidRDefault="00423E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709440" behindDoc="0" locked="1" layoutInCell="0" allowOverlap="1" wp14:anchorId="11A85795" wp14:editId="33BEC5D4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192325F9" w:rsidR="00326D2B" w:rsidRPr="001C1BD8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2</w:t>
                            </w:r>
                            <w:r w:rsidR="00412FBD">
                              <w:rPr>
                                <w:rFonts w:ascii="Calibri" w:hAnsi="Calibri"/>
                                <w:sz w:val="24"/>
                                <w:szCs w:val="24"/>
                                <w:lang w:val="ru-RU"/>
                              </w:rPr>
                              <w:t>6</w:t>
                            </w:r>
                            <w:r w:rsidR="00966701">
                              <w:rPr>
                                <w:rFonts w:ascii="Calibri" w:hAnsi="Calibri"/>
                                <w:sz w:val="24"/>
                                <w:szCs w:val="24"/>
                                <w:lang w:val="ru-RU"/>
                              </w:rPr>
                              <w:t>.121.</w:t>
                            </w:r>
                            <w:r w:rsidR="00412FBD">
                              <w:rPr>
                                <w:rFonts w:ascii="Calibri" w:hAnsi="Calibri"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.000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7094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192325F9" w:rsidR="00326D2B" w:rsidRPr="001C1BD8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sz w:val="24"/>
                          <w:szCs w:val="24"/>
                          <w:lang w:val="en-US"/>
                        </w:rPr>
                      </w:pPr>
                      <w:r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B2143E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2</w:t>
                      </w:r>
                      <w:r w:rsidR="00412FBD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6</w:t>
                      </w:r>
                      <w:r w:rsidR="00966701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.121.</w:t>
                      </w:r>
                      <w:r w:rsidR="00412FBD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2</w:t>
                      </w:r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.000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3C203A03" wp14:editId="7745CD3A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4A80CB04" w:rsidR="00326D2B" w:rsidRPr="00903E13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Cs w:val="28"/>
                                <w:lang w:val="en-US"/>
                              </w:rPr>
                            </w:pPr>
                            <w:r w:rsidRPr="00C95106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ИТОМИРСЬКА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ПОЛІТЕХНІКА</w:t>
                            </w:r>
                            <w:r w:rsidR="005F7A49"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C95106">
                              <w:rPr>
                                <w:rFonts w:ascii="Calibri" w:hAnsi="Calibri"/>
                                <w:szCs w:val="28"/>
                              </w:rPr>
                              <w:t>2</w:t>
                            </w:r>
                            <w:r w:rsidR="00412FBD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6</w:t>
                            </w:r>
                            <w:r w:rsidR="000A7D4C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.121</w:t>
                            </w:r>
                            <w:r w:rsidR="001D6CAB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.</w:t>
                            </w:r>
                            <w:r w:rsidR="00547C7E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2</w:t>
                            </w:r>
                            <w:r w:rsidR="005F7A49" w:rsidRPr="00C95106">
                              <w:rPr>
                                <w:rFonts w:ascii="Calibri" w:hAnsi="Calibri"/>
                                <w:szCs w:val="28"/>
                              </w:rPr>
                              <w:t>.000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75ED214E" w:rsidR="00326D2B" w:rsidRPr="006E658D" w:rsidRDefault="000A7D4C" w:rsidP="00B66788">
                              <w:pPr>
                                <w:rPr>
                                  <w:i/>
                                  <w:sz w:val="16"/>
                                  <w:szCs w:val="20"/>
                                  <w:lang w:val="ru-RU"/>
                                </w:rPr>
                              </w:pPr>
                              <w:r w:rsidRPr="006E658D">
                                <w:rPr>
                                  <w:i/>
                                  <w:sz w:val="16"/>
                                  <w:szCs w:val="20"/>
                                  <w:lang w:val="ru-RU"/>
                                </w:rPr>
                                <w:t>Жеребцов Д.В.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4408C26B" w:rsidR="00326D2B" w:rsidRPr="006E658D" w:rsidRDefault="0051239D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sz w:val="16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sz w:val="16"/>
                                  <w:szCs w:val="18"/>
                                  <w:lang w:val="ru-RU"/>
                                </w:rPr>
                                <w:t>Оринчак</w:t>
                              </w:r>
                              <w:r w:rsidR="006E658D">
                                <w:rPr>
                                  <w:rFonts w:asciiTheme="minorHAnsi" w:hAnsiTheme="minorHAnsi" w:cstheme="minorHAnsi"/>
                                  <w:sz w:val="16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Theme="minorHAnsi" w:cstheme="minorHAnsi"/>
                                  <w:sz w:val="16"/>
                                  <w:szCs w:val="18"/>
                                  <w:lang w:val="ru-RU"/>
                                </w:rPr>
                                <w:t>А</w:t>
                              </w:r>
                              <w:r w:rsidR="006E658D">
                                <w:rPr>
                                  <w:rFonts w:asciiTheme="minorHAnsi" w:hAnsiTheme="minorHAnsi" w:cstheme="minorHAnsi"/>
                                  <w:sz w:val="16"/>
                                  <w:szCs w:val="18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rFonts w:asciiTheme="minorHAnsi" w:hAnsiTheme="minorHAnsi" w:cstheme="minorHAnsi"/>
                                  <w:sz w:val="16"/>
                                  <w:szCs w:val="18"/>
                                  <w:lang w:val="ru-RU"/>
                                </w:rPr>
                                <w:t>І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Зав.каф.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6853FC53" w:rsidR="00326D2B" w:rsidRPr="002638A5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23114F26" w:rsidR="00326D2B" w:rsidRPr="00A836A9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  <w:lang w:val="en-US"/>
                              </w:rPr>
                            </w:pPr>
                            <w:r w:rsidRPr="00A9614E">
                              <w:t>Звіт з лабораторної роботи №</w:t>
                            </w:r>
                            <w:r w:rsidR="00172ED4"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71C31759" w:rsidR="00326D2B" w:rsidRPr="002F6B72" w:rsidRDefault="004B39EE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iCs/>
                                <w:sz w:val="18"/>
                              </w:rPr>
                              <w:instrText xml:space="preserve"> SECTIONPAGES  \# "0" \* Arabic  \* MERGEFORMAT </w:instrText>
                            </w:r>
                            <w:r>
                              <w:rPr>
                                <w:iCs/>
                                <w:sz w:val="18"/>
                              </w:rPr>
                              <w:fldChar w:fldCharType="separate"/>
                            </w:r>
                            <w:r w:rsidR="00FC7A62">
                              <w:rPr>
                                <w:iCs/>
                                <w:noProof/>
                                <w:sz w:val="18"/>
                              </w:rPr>
                              <w:t>10</w:t>
                            </w:r>
                            <w:r>
                              <w:rPr>
                                <w:iCs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10BF01FC" w:rsidR="00326D2B" w:rsidRPr="000A7D4C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2"/>
                                <w:szCs w:val="18"/>
                                <w:lang w:val="ru-RU"/>
                              </w:rPr>
                            </w:pPr>
                            <w:r w:rsidRPr="000A7D4C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>ФІКТ</w:t>
                            </w:r>
                            <w:r w:rsidRPr="000A7D4C">
                              <w:rPr>
                                <w:rFonts w:ascii="Times New Roman" w:hAnsi="Times New Roman"/>
                                <w:sz w:val="32"/>
                                <w:szCs w:val="18"/>
                              </w:rPr>
                              <w:t>,</w:t>
                            </w:r>
                            <w:r w:rsidRPr="000A7D4C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 xml:space="preserve"> гр.</w:t>
                            </w:r>
                            <w:r w:rsidR="000A7D4C" w:rsidRPr="000A7D4C">
                              <w:rPr>
                                <w:rFonts w:ascii="Arial" w:hAnsi="Arial"/>
                                <w:sz w:val="32"/>
                                <w:szCs w:val="18"/>
                                <w:lang w:val="ru-RU"/>
                              </w:rPr>
                              <w:t xml:space="preserve"> ІПЗк-24-1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4A80CB04" w:rsidR="00326D2B" w:rsidRPr="00903E13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szCs w:val="28"/>
                          <w:lang w:val="en-US"/>
                        </w:rPr>
                      </w:pPr>
                      <w:r w:rsidRPr="00C95106">
                        <w:rPr>
                          <w:rFonts w:ascii="Calibri" w:hAnsi="Calibri"/>
                          <w:szCs w:val="28"/>
                          <w:lang w:val="ru-RU"/>
                        </w:rPr>
                        <w:t>Ж</w:t>
                      </w: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ИТОМИРСЬКА</w:t>
                      </w:r>
                      <w:r w:rsidRPr="00C95106">
                        <w:rPr>
                          <w:rFonts w:ascii="Calibri" w:hAnsi="Calibri"/>
                          <w:szCs w:val="2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ПОЛІТЕХНІКА</w:t>
                      </w:r>
                      <w:r w:rsidR="005F7A49"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C95106">
                        <w:rPr>
                          <w:rFonts w:ascii="Calibri" w:hAnsi="Calibri"/>
                          <w:szCs w:val="28"/>
                        </w:rPr>
                        <w:t>2</w:t>
                      </w:r>
                      <w:r w:rsidR="00412FBD">
                        <w:rPr>
                          <w:rFonts w:ascii="Calibri" w:hAnsi="Calibri"/>
                          <w:szCs w:val="28"/>
                          <w:lang w:val="ru-RU"/>
                        </w:rPr>
                        <w:t>6</w:t>
                      </w:r>
                      <w:r w:rsidR="000A7D4C">
                        <w:rPr>
                          <w:rFonts w:ascii="Calibri" w:hAnsi="Calibri"/>
                          <w:szCs w:val="28"/>
                          <w:lang w:val="ru-RU"/>
                        </w:rPr>
                        <w:t>.121</w:t>
                      </w:r>
                      <w:r w:rsidR="001D6CAB">
                        <w:rPr>
                          <w:rFonts w:ascii="Calibri" w:hAnsi="Calibri"/>
                          <w:szCs w:val="28"/>
                          <w:lang w:val="ru-RU"/>
                        </w:rPr>
                        <w:t>.</w:t>
                      </w:r>
                      <w:r w:rsidR="00547C7E">
                        <w:rPr>
                          <w:rFonts w:ascii="Calibri" w:hAnsi="Calibri"/>
                          <w:szCs w:val="28"/>
                          <w:lang w:val="ru-RU"/>
                        </w:rPr>
                        <w:t>2</w:t>
                      </w:r>
                      <w:r w:rsidR="005F7A49" w:rsidRPr="00C95106">
                        <w:rPr>
                          <w:rFonts w:ascii="Calibri" w:hAnsi="Calibri"/>
                          <w:szCs w:val="28"/>
                        </w:rPr>
                        <w:t>.000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75ED214E" w:rsidR="00326D2B" w:rsidRPr="006E658D" w:rsidRDefault="000A7D4C" w:rsidP="00B66788">
                        <w:pPr>
                          <w:rPr>
                            <w:i/>
                            <w:sz w:val="16"/>
                            <w:szCs w:val="20"/>
                            <w:lang w:val="ru-RU"/>
                          </w:rPr>
                        </w:pPr>
                        <w:r w:rsidRPr="006E658D">
                          <w:rPr>
                            <w:i/>
                            <w:sz w:val="16"/>
                            <w:szCs w:val="20"/>
                            <w:lang w:val="ru-RU"/>
                          </w:rPr>
                          <w:t>Жеребцов Д.В.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4408C26B" w:rsidR="00326D2B" w:rsidRPr="006E658D" w:rsidRDefault="0051239D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sz w:val="16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6"/>
                            <w:szCs w:val="18"/>
                            <w:lang w:val="ru-RU"/>
                          </w:rPr>
                          <w:t>Оринчак</w:t>
                        </w:r>
                        <w:r w:rsidR="006E658D">
                          <w:rPr>
                            <w:rFonts w:asciiTheme="minorHAnsi" w:hAnsiTheme="minorHAnsi" w:cstheme="minorHAnsi"/>
                            <w:sz w:val="16"/>
                            <w:szCs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asciiTheme="minorHAnsi" w:hAnsiTheme="minorHAnsi" w:cstheme="minorHAnsi"/>
                            <w:sz w:val="16"/>
                            <w:szCs w:val="18"/>
                            <w:lang w:val="ru-RU"/>
                          </w:rPr>
                          <w:t>А</w:t>
                        </w:r>
                        <w:r w:rsidR="006E658D">
                          <w:rPr>
                            <w:rFonts w:asciiTheme="minorHAnsi" w:hAnsiTheme="minorHAnsi" w:cstheme="minorHAnsi"/>
                            <w:sz w:val="16"/>
                            <w:szCs w:val="18"/>
                            <w:lang w:val="ru-RU"/>
                          </w:rPr>
                          <w:t>.</w:t>
                        </w:r>
                        <w:r>
                          <w:rPr>
                            <w:rFonts w:asciiTheme="minorHAnsi" w:hAnsiTheme="minorHAnsi" w:cstheme="minorHAnsi"/>
                            <w:sz w:val="16"/>
                            <w:szCs w:val="18"/>
                            <w:lang w:val="ru-RU"/>
                          </w:rPr>
                          <w:t>І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Зав.каф.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6853FC53" w:rsidR="00326D2B" w:rsidRPr="002638A5" w:rsidRDefault="00326D2B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23114F26" w:rsidR="00326D2B" w:rsidRPr="00A836A9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  <w:lang w:val="en-US"/>
                        </w:rPr>
                      </w:pPr>
                      <w:r w:rsidRPr="00A9614E">
                        <w:t>Звіт з лабораторної роботи №</w:t>
                      </w:r>
                      <w:r w:rsidR="00172ED4"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71C31759" w:rsidR="00326D2B" w:rsidRPr="002F6B72" w:rsidRDefault="004B39EE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fldChar w:fldCharType="begin"/>
                      </w:r>
                      <w:r>
                        <w:rPr>
                          <w:iCs/>
                          <w:sz w:val="18"/>
                        </w:rPr>
                        <w:instrText xml:space="preserve"> SECTIONPAGES  \# "0" \* Arabic  \* MERGEFORMAT </w:instrText>
                      </w:r>
                      <w:r>
                        <w:rPr>
                          <w:iCs/>
                          <w:sz w:val="18"/>
                        </w:rPr>
                        <w:fldChar w:fldCharType="separate"/>
                      </w:r>
                      <w:r w:rsidR="00FC7A62">
                        <w:rPr>
                          <w:iCs/>
                          <w:noProof/>
                          <w:sz w:val="18"/>
                        </w:rPr>
                        <w:t>10</w:t>
                      </w:r>
                      <w:r>
                        <w:rPr>
                          <w:iCs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10BF01FC" w:rsidR="00326D2B" w:rsidRPr="000A7D4C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2"/>
                          <w:szCs w:val="18"/>
                          <w:lang w:val="ru-RU"/>
                        </w:rPr>
                      </w:pPr>
                      <w:r w:rsidRPr="000A7D4C">
                        <w:rPr>
                          <w:rFonts w:ascii="Arial" w:hAnsi="Arial"/>
                          <w:sz w:val="32"/>
                          <w:szCs w:val="18"/>
                        </w:rPr>
                        <w:t>ФІКТ</w:t>
                      </w:r>
                      <w:r w:rsidRPr="000A7D4C">
                        <w:rPr>
                          <w:rFonts w:ascii="Times New Roman" w:hAnsi="Times New Roman"/>
                          <w:sz w:val="32"/>
                          <w:szCs w:val="18"/>
                        </w:rPr>
                        <w:t>,</w:t>
                      </w:r>
                      <w:r w:rsidRPr="000A7D4C">
                        <w:rPr>
                          <w:rFonts w:ascii="Arial" w:hAnsi="Arial"/>
                          <w:sz w:val="32"/>
                          <w:szCs w:val="18"/>
                        </w:rPr>
                        <w:t xml:space="preserve"> гр.</w:t>
                      </w:r>
                      <w:r w:rsidR="000A7D4C" w:rsidRPr="000A7D4C">
                        <w:rPr>
                          <w:rFonts w:ascii="Arial" w:hAnsi="Arial"/>
                          <w:sz w:val="32"/>
                          <w:szCs w:val="18"/>
                          <w:lang w:val="ru-RU"/>
                        </w:rPr>
                        <w:t xml:space="preserve"> ІПЗк-24-1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C377C7"/>
    <w:multiLevelType w:val="hybridMultilevel"/>
    <w:tmpl w:val="CB46F00C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07C2B"/>
    <w:multiLevelType w:val="hybridMultilevel"/>
    <w:tmpl w:val="AC1C4B18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7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9" w15:restartNumberingAfterBreak="0">
    <w:nsid w:val="352879AD"/>
    <w:multiLevelType w:val="hybridMultilevel"/>
    <w:tmpl w:val="04743CB8"/>
    <w:lvl w:ilvl="0" w:tplc="B66CF7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9A81801"/>
    <w:multiLevelType w:val="hybridMultilevel"/>
    <w:tmpl w:val="1A72EE7A"/>
    <w:lvl w:ilvl="0" w:tplc="3DDECE52"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AD66B84"/>
    <w:multiLevelType w:val="hybridMultilevel"/>
    <w:tmpl w:val="65A028CE"/>
    <w:lvl w:ilvl="0" w:tplc="C7CC9BB2"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5896EA8"/>
    <w:multiLevelType w:val="hybridMultilevel"/>
    <w:tmpl w:val="05946AF6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D6601E4"/>
    <w:multiLevelType w:val="hybridMultilevel"/>
    <w:tmpl w:val="F27E541E"/>
    <w:lvl w:ilvl="0" w:tplc="917A9E7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513D5C11"/>
    <w:multiLevelType w:val="hybridMultilevel"/>
    <w:tmpl w:val="7818BBCA"/>
    <w:lvl w:ilvl="0" w:tplc="76E83B8A">
      <w:start w:val="1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EA6B50"/>
    <w:multiLevelType w:val="hybridMultilevel"/>
    <w:tmpl w:val="718C8D6A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6AF4163"/>
    <w:multiLevelType w:val="hybridMultilevel"/>
    <w:tmpl w:val="7550EAF8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2006B2"/>
    <w:multiLevelType w:val="hybridMultilevel"/>
    <w:tmpl w:val="497A22A6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E445C6"/>
    <w:multiLevelType w:val="hybridMultilevel"/>
    <w:tmpl w:val="EE5020E2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6" w15:restartNumberingAfterBreak="0">
    <w:nsid w:val="78692E7C"/>
    <w:multiLevelType w:val="hybridMultilevel"/>
    <w:tmpl w:val="32EE2582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0"/>
  </w:num>
  <w:num w:numId="5">
    <w:abstractNumId w:val="21"/>
  </w:num>
  <w:num w:numId="6">
    <w:abstractNumId w:val="7"/>
  </w:num>
  <w:num w:numId="7">
    <w:abstractNumId w:val="5"/>
  </w:num>
  <w:num w:numId="8">
    <w:abstractNumId w:val="17"/>
  </w:num>
  <w:num w:numId="9">
    <w:abstractNumId w:val="15"/>
  </w:num>
  <w:num w:numId="10">
    <w:abstractNumId w:val="3"/>
  </w:num>
  <w:num w:numId="11">
    <w:abstractNumId w:val="18"/>
  </w:num>
  <w:num w:numId="12">
    <w:abstractNumId w:val="23"/>
  </w:num>
  <w:num w:numId="13">
    <w:abstractNumId w:val="13"/>
  </w:num>
  <w:num w:numId="14">
    <w:abstractNumId w:val="25"/>
  </w:num>
  <w:num w:numId="15">
    <w:abstractNumId w:val="11"/>
  </w:num>
  <w:num w:numId="16">
    <w:abstractNumId w:val="14"/>
  </w:num>
  <w:num w:numId="17">
    <w:abstractNumId w:val="9"/>
  </w:num>
  <w:num w:numId="18">
    <w:abstractNumId w:val="16"/>
  </w:num>
  <w:num w:numId="19">
    <w:abstractNumId w:val="10"/>
  </w:num>
  <w:num w:numId="20">
    <w:abstractNumId w:val="24"/>
  </w:num>
  <w:num w:numId="21">
    <w:abstractNumId w:val="20"/>
  </w:num>
  <w:num w:numId="22">
    <w:abstractNumId w:val="4"/>
  </w:num>
  <w:num w:numId="23">
    <w:abstractNumId w:val="19"/>
  </w:num>
  <w:num w:numId="24">
    <w:abstractNumId w:val="22"/>
  </w:num>
  <w:num w:numId="25">
    <w:abstractNumId w:val="26"/>
  </w:num>
  <w:num w:numId="26">
    <w:abstractNumId w:val="12"/>
  </w:num>
  <w:num w:numId="2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88"/>
    <w:rsid w:val="000009C3"/>
    <w:rsid w:val="000011E4"/>
    <w:rsid w:val="00003304"/>
    <w:rsid w:val="00004445"/>
    <w:rsid w:val="00007207"/>
    <w:rsid w:val="00010C72"/>
    <w:rsid w:val="00016C4E"/>
    <w:rsid w:val="00017250"/>
    <w:rsid w:val="00022744"/>
    <w:rsid w:val="0002782E"/>
    <w:rsid w:val="00032079"/>
    <w:rsid w:val="00037AAE"/>
    <w:rsid w:val="00040112"/>
    <w:rsid w:val="00040786"/>
    <w:rsid w:val="00041668"/>
    <w:rsid w:val="000419C6"/>
    <w:rsid w:val="000439AE"/>
    <w:rsid w:val="0004423A"/>
    <w:rsid w:val="0004617D"/>
    <w:rsid w:val="00046FCF"/>
    <w:rsid w:val="00051356"/>
    <w:rsid w:val="000518DF"/>
    <w:rsid w:val="0005325B"/>
    <w:rsid w:val="00054A4A"/>
    <w:rsid w:val="00063B4C"/>
    <w:rsid w:val="00065718"/>
    <w:rsid w:val="00065D0A"/>
    <w:rsid w:val="000663E4"/>
    <w:rsid w:val="00067E52"/>
    <w:rsid w:val="00070B52"/>
    <w:rsid w:val="000733AE"/>
    <w:rsid w:val="0007391D"/>
    <w:rsid w:val="00075202"/>
    <w:rsid w:val="000800CB"/>
    <w:rsid w:val="00080607"/>
    <w:rsid w:val="000806C9"/>
    <w:rsid w:val="00081008"/>
    <w:rsid w:val="00081220"/>
    <w:rsid w:val="00082A7B"/>
    <w:rsid w:val="00082DDA"/>
    <w:rsid w:val="000859C9"/>
    <w:rsid w:val="000867E5"/>
    <w:rsid w:val="000904F3"/>
    <w:rsid w:val="00090E3B"/>
    <w:rsid w:val="00091C53"/>
    <w:rsid w:val="00092858"/>
    <w:rsid w:val="00095E7C"/>
    <w:rsid w:val="00096498"/>
    <w:rsid w:val="000A10F1"/>
    <w:rsid w:val="000A363E"/>
    <w:rsid w:val="000A58A0"/>
    <w:rsid w:val="000A7D4C"/>
    <w:rsid w:val="000B0280"/>
    <w:rsid w:val="000B0C1C"/>
    <w:rsid w:val="000B368B"/>
    <w:rsid w:val="000B4D14"/>
    <w:rsid w:val="000B5891"/>
    <w:rsid w:val="000B6153"/>
    <w:rsid w:val="000B6D0F"/>
    <w:rsid w:val="000C5159"/>
    <w:rsid w:val="000C5C39"/>
    <w:rsid w:val="000C6AE0"/>
    <w:rsid w:val="000C7C93"/>
    <w:rsid w:val="000D2C0A"/>
    <w:rsid w:val="000D3470"/>
    <w:rsid w:val="000E145D"/>
    <w:rsid w:val="000E18AD"/>
    <w:rsid w:val="000E1F0B"/>
    <w:rsid w:val="000E57FF"/>
    <w:rsid w:val="000F12CA"/>
    <w:rsid w:val="000F2684"/>
    <w:rsid w:val="000F5BD5"/>
    <w:rsid w:val="000F72AA"/>
    <w:rsid w:val="000F7DC9"/>
    <w:rsid w:val="001064A3"/>
    <w:rsid w:val="00111FCD"/>
    <w:rsid w:val="001121A1"/>
    <w:rsid w:val="0011226C"/>
    <w:rsid w:val="00112876"/>
    <w:rsid w:val="00113914"/>
    <w:rsid w:val="00113BC9"/>
    <w:rsid w:val="00113ECA"/>
    <w:rsid w:val="00122665"/>
    <w:rsid w:val="00122766"/>
    <w:rsid w:val="00125EC3"/>
    <w:rsid w:val="00126A81"/>
    <w:rsid w:val="00131316"/>
    <w:rsid w:val="00132931"/>
    <w:rsid w:val="00132D18"/>
    <w:rsid w:val="0013469D"/>
    <w:rsid w:val="001357F9"/>
    <w:rsid w:val="00135E9D"/>
    <w:rsid w:val="001379D8"/>
    <w:rsid w:val="00140CA5"/>
    <w:rsid w:val="00141805"/>
    <w:rsid w:val="0014325A"/>
    <w:rsid w:val="00145FA5"/>
    <w:rsid w:val="00151C46"/>
    <w:rsid w:val="00152420"/>
    <w:rsid w:val="0015702C"/>
    <w:rsid w:val="001601C0"/>
    <w:rsid w:val="001604A2"/>
    <w:rsid w:val="001638E4"/>
    <w:rsid w:val="00171E88"/>
    <w:rsid w:val="00172ED4"/>
    <w:rsid w:val="00182432"/>
    <w:rsid w:val="0018353B"/>
    <w:rsid w:val="001948A1"/>
    <w:rsid w:val="001A1CD0"/>
    <w:rsid w:val="001A352E"/>
    <w:rsid w:val="001A5D82"/>
    <w:rsid w:val="001B1AFB"/>
    <w:rsid w:val="001B3921"/>
    <w:rsid w:val="001B3F8C"/>
    <w:rsid w:val="001B7F3D"/>
    <w:rsid w:val="001C0B7D"/>
    <w:rsid w:val="001C133B"/>
    <w:rsid w:val="001C1BD8"/>
    <w:rsid w:val="001C283F"/>
    <w:rsid w:val="001C445B"/>
    <w:rsid w:val="001D0306"/>
    <w:rsid w:val="001D08C3"/>
    <w:rsid w:val="001D17E7"/>
    <w:rsid w:val="001D1CB5"/>
    <w:rsid w:val="001D3323"/>
    <w:rsid w:val="001D6CAB"/>
    <w:rsid w:val="001E6442"/>
    <w:rsid w:val="001F2978"/>
    <w:rsid w:val="001F2B92"/>
    <w:rsid w:val="001F32ED"/>
    <w:rsid w:val="001F3E7A"/>
    <w:rsid w:val="001F53FA"/>
    <w:rsid w:val="00200C8D"/>
    <w:rsid w:val="002033DA"/>
    <w:rsid w:val="002039CA"/>
    <w:rsid w:val="00211AF6"/>
    <w:rsid w:val="00212FC9"/>
    <w:rsid w:val="0021475A"/>
    <w:rsid w:val="002151B1"/>
    <w:rsid w:val="00220A87"/>
    <w:rsid w:val="00221065"/>
    <w:rsid w:val="00221EF8"/>
    <w:rsid w:val="0022554D"/>
    <w:rsid w:val="00225CBE"/>
    <w:rsid w:val="00226C26"/>
    <w:rsid w:val="002329F1"/>
    <w:rsid w:val="00232EE6"/>
    <w:rsid w:val="00236856"/>
    <w:rsid w:val="00245CE6"/>
    <w:rsid w:val="00246C40"/>
    <w:rsid w:val="00247AA8"/>
    <w:rsid w:val="00247CBD"/>
    <w:rsid w:val="002600DB"/>
    <w:rsid w:val="00260199"/>
    <w:rsid w:val="00262509"/>
    <w:rsid w:val="002638A5"/>
    <w:rsid w:val="002640E9"/>
    <w:rsid w:val="00265C70"/>
    <w:rsid w:val="002667BF"/>
    <w:rsid w:val="002702EB"/>
    <w:rsid w:val="00273B23"/>
    <w:rsid w:val="0027502A"/>
    <w:rsid w:val="00276201"/>
    <w:rsid w:val="00276271"/>
    <w:rsid w:val="00276D97"/>
    <w:rsid w:val="002814EC"/>
    <w:rsid w:val="0028401D"/>
    <w:rsid w:val="002867FC"/>
    <w:rsid w:val="00287D22"/>
    <w:rsid w:val="002975BB"/>
    <w:rsid w:val="002A1B80"/>
    <w:rsid w:val="002A23DD"/>
    <w:rsid w:val="002A6790"/>
    <w:rsid w:val="002A7146"/>
    <w:rsid w:val="002B046A"/>
    <w:rsid w:val="002B36C7"/>
    <w:rsid w:val="002B6ED0"/>
    <w:rsid w:val="002B7A24"/>
    <w:rsid w:val="002C00EB"/>
    <w:rsid w:val="002C0734"/>
    <w:rsid w:val="002C0DEF"/>
    <w:rsid w:val="002C1D74"/>
    <w:rsid w:val="002C2CAA"/>
    <w:rsid w:val="002C3217"/>
    <w:rsid w:val="002C4D0F"/>
    <w:rsid w:val="002C6A4E"/>
    <w:rsid w:val="002C7377"/>
    <w:rsid w:val="002D0748"/>
    <w:rsid w:val="002D265A"/>
    <w:rsid w:val="002D359F"/>
    <w:rsid w:val="002D42F1"/>
    <w:rsid w:val="002D503F"/>
    <w:rsid w:val="002D6D78"/>
    <w:rsid w:val="002D72D9"/>
    <w:rsid w:val="002E1032"/>
    <w:rsid w:val="002E7FC3"/>
    <w:rsid w:val="002F06E9"/>
    <w:rsid w:val="002F197E"/>
    <w:rsid w:val="002F46A5"/>
    <w:rsid w:val="002F479D"/>
    <w:rsid w:val="002F6B72"/>
    <w:rsid w:val="002F7BFF"/>
    <w:rsid w:val="0030237A"/>
    <w:rsid w:val="00303712"/>
    <w:rsid w:val="003040CE"/>
    <w:rsid w:val="00305056"/>
    <w:rsid w:val="00305678"/>
    <w:rsid w:val="00306E81"/>
    <w:rsid w:val="0031179E"/>
    <w:rsid w:val="003118D9"/>
    <w:rsid w:val="00311F95"/>
    <w:rsid w:val="003120BA"/>
    <w:rsid w:val="00312313"/>
    <w:rsid w:val="00312D15"/>
    <w:rsid w:val="003163F4"/>
    <w:rsid w:val="00317E3D"/>
    <w:rsid w:val="0032266F"/>
    <w:rsid w:val="00322BCD"/>
    <w:rsid w:val="0032356A"/>
    <w:rsid w:val="00323DB1"/>
    <w:rsid w:val="00326692"/>
    <w:rsid w:val="00326D2B"/>
    <w:rsid w:val="00326E8D"/>
    <w:rsid w:val="003275ED"/>
    <w:rsid w:val="00327A67"/>
    <w:rsid w:val="00330AD9"/>
    <w:rsid w:val="00333F7F"/>
    <w:rsid w:val="00334372"/>
    <w:rsid w:val="00334E74"/>
    <w:rsid w:val="00334F9B"/>
    <w:rsid w:val="003364A1"/>
    <w:rsid w:val="003414CF"/>
    <w:rsid w:val="00347D71"/>
    <w:rsid w:val="003536D8"/>
    <w:rsid w:val="00355B87"/>
    <w:rsid w:val="00356393"/>
    <w:rsid w:val="00361EDB"/>
    <w:rsid w:val="0036430A"/>
    <w:rsid w:val="00364FF9"/>
    <w:rsid w:val="00366C82"/>
    <w:rsid w:val="003713D2"/>
    <w:rsid w:val="00377078"/>
    <w:rsid w:val="00380078"/>
    <w:rsid w:val="00381734"/>
    <w:rsid w:val="003841F2"/>
    <w:rsid w:val="00385D68"/>
    <w:rsid w:val="00386451"/>
    <w:rsid w:val="00386DD4"/>
    <w:rsid w:val="00394329"/>
    <w:rsid w:val="003956F3"/>
    <w:rsid w:val="003959D4"/>
    <w:rsid w:val="00396E56"/>
    <w:rsid w:val="003979FE"/>
    <w:rsid w:val="00397B54"/>
    <w:rsid w:val="003A32E4"/>
    <w:rsid w:val="003A4D47"/>
    <w:rsid w:val="003A6D99"/>
    <w:rsid w:val="003A7E21"/>
    <w:rsid w:val="003A7E41"/>
    <w:rsid w:val="003B2DB3"/>
    <w:rsid w:val="003B4B06"/>
    <w:rsid w:val="003B5078"/>
    <w:rsid w:val="003B6CE9"/>
    <w:rsid w:val="003C3807"/>
    <w:rsid w:val="003C70C8"/>
    <w:rsid w:val="003D0A01"/>
    <w:rsid w:val="003D3952"/>
    <w:rsid w:val="003D4310"/>
    <w:rsid w:val="003D5773"/>
    <w:rsid w:val="003D5947"/>
    <w:rsid w:val="003E0570"/>
    <w:rsid w:val="003E1E15"/>
    <w:rsid w:val="003E6120"/>
    <w:rsid w:val="003E6E94"/>
    <w:rsid w:val="003E6F39"/>
    <w:rsid w:val="003E719E"/>
    <w:rsid w:val="003F161E"/>
    <w:rsid w:val="003F2257"/>
    <w:rsid w:val="003F2ABB"/>
    <w:rsid w:val="003F3A35"/>
    <w:rsid w:val="003F7A5A"/>
    <w:rsid w:val="004004BC"/>
    <w:rsid w:val="0040372A"/>
    <w:rsid w:val="004101F4"/>
    <w:rsid w:val="004105F2"/>
    <w:rsid w:val="00412FBD"/>
    <w:rsid w:val="00414ECC"/>
    <w:rsid w:val="00417AF4"/>
    <w:rsid w:val="0042016E"/>
    <w:rsid w:val="00423E7F"/>
    <w:rsid w:val="00424CB3"/>
    <w:rsid w:val="00425424"/>
    <w:rsid w:val="004264DB"/>
    <w:rsid w:val="004272B3"/>
    <w:rsid w:val="004277F3"/>
    <w:rsid w:val="00431CE9"/>
    <w:rsid w:val="004335A1"/>
    <w:rsid w:val="00436FC6"/>
    <w:rsid w:val="00441D33"/>
    <w:rsid w:val="004428A5"/>
    <w:rsid w:val="004446AF"/>
    <w:rsid w:val="0045028A"/>
    <w:rsid w:val="00453085"/>
    <w:rsid w:val="0045362A"/>
    <w:rsid w:val="00454D51"/>
    <w:rsid w:val="00455DF7"/>
    <w:rsid w:val="004573EE"/>
    <w:rsid w:val="00461B97"/>
    <w:rsid w:val="00473FC9"/>
    <w:rsid w:val="00475352"/>
    <w:rsid w:val="004754E8"/>
    <w:rsid w:val="00482385"/>
    <w:rsid w:val="0048324E"/>
    <w:rsid w:val="00483B5F"/>
    <w:rsid w:val="0048440B"/>
    <w:rsid w:val="00486F64"/>
    <w:rsid w:val="0049046D"/>
    <w:rsid w:val="004935B2"/>
    <w:rsid w:val="004953D0"/>
    <w:rsid w:val="004A030F"/>
    <w:rsid w:val="004A2797"/>
    <w:rsid w:val="004A37BB"/>
    <w:rsid w:val="004A37C8"/>
    <w:rsid w:val="004A3C72"/>
    <w:rsid w:val="004A54DD"/>
    <w:rsid w:val="004A78DE"/>
    <w:rsid w:val="004B0EC0"/>
    <w:rsid w:val="004B2FA3"/>
    <w:rsid w:val="004B39EE"/>
    <w:rsid w:val="004B474B"/>
    <w:rsid w:val="004B732E"/>
    <w:rsid w:val="004B7A38"/>
    <w:rsid w:val="004C174E"/>
    <w:rsid w:val="004C290E"/>
    <w:rsid w:val="004C359E"/>
    <w:rsid w:val="004C61D8"/>
    <w:rsid w:val="004C7EE5"/>
    <w:rsid w:val="004D159B"/>
    <w:rsid w:val="004D4022"/>
    <w:rsid w:val="004D58CA"/>
    <w:rsid w:val="004E1166"/>
    <w:rsid w:val="004E1C92"/>
    <w:rsid w:val="004E3941"/>
    <w:rsid w:val="004E3EAE"/>
    <w:rsid w:val="004E4084"/>
    <w:rsid w:val="004E7B33"/>
    <w:rsid w:val="004E7D69"/>
    <w:rsid w:val="004F0716"/>
    <w:rsid w:val="004F0A9C"/>
    <w:rsid w:val="004F12B5"/>
    <w:rsid w:val="004F6BDC"/>
    <w:rsid w:val="004F7591"/>
    <w:rsid w:val="005001D2"/>
    <w:rsid w:val="00501644"/>
    <w:rsid w:val="00501AEC"/>
    <w:rsid w:val="00505681"/>
    <w:rsid w:val="00506BCB"/>
    <w:rsid w:val="00506FDE"/>
    <w:rsid w:val="00507124"/>
    <w:rsid w:val="00511AE4"/>
    <w:rsid w:val="00511D00"/>
    <w:rsid w:val="0051239D"/>
    <w:rsid w:val="00512BD1"/>
    <w:rsid w:val="00514614"/>
    <w:rsid w:val="00515D0E"/>
    <w:rsid w:val="005170DA"/>
    <w:rsid w:val="0052090D"/>
    <w:rsid w:val="00520E2E"/>
    <w:rsid w:val="005236C4"/>
    <w:rsid w:val="00525897"/>
    <w:rsid w:val="00530562"/>
    <w:rsid w:val="005310FE"/>
    <w:rsid w:val="00532185"/>
    <w:rsid w:val="00532930"/>
    <w:rsid w:val="00532F0B"/>
    <w:rsid w:val="00532FBD"/>
    <w:rsid w:val="0053360D"/>
    <w:rsid w:val="005349C9"/>
    <w:rsid w:val="00540B21"/>
    <w:rsid w:val="005422A1"/>
    <w:rsid w:val="005453C2"/>
    <w:rsid w:val="00546050"/>
    <w:rsid w:val="00547C7E"/>
    <w:rsid w:val="005527CD"/>
    <w:rsid w:val="00560ED0"/>
    <w:rsid w:val="00565C41"/>
    <w:rsid w:val="00567D1E"/>
    <w:rsid w:val="005749DE"/>
    <w:rsid w:val="00574FC0"/>
    <w:rsid w:val="00591464"/>
    <w:rsid w:val="00591F36"/>
    <w:rsid w:val="0059252F"/>
    <w:rsid w:val="00594A34"/>
    <w:rsid w:val="005A20E1"/>
    <w:rsid w:val="005A2112"/>
    <w:rsid w:val="005A45E1"/>
    <w:rsid w:val="005A562C"/>
    <w:rsid w:val="005B0F93"/>
    <w:rsid w:val="005B59BB"/>
    <w:rsid w:val="005B5FAA"/>
    <w:rsid w:val="005B61F0"/>
    <w:rsid w:val="005B664A"/>
    <w:rsid w:val="005B6DB9"/>
    <w:rsid w:val="005C3B8F"/>
    <w:rsid w:val="005C4291"/>
    <w:rsid w:val="005D422A"/>
    <w:rsid w:val="005D44E9"/>
    <w:rsid w:val="005D5015"/>
    <w:rsid w:val="005D567E"/>
    <w:rsid w:val="005D7A18"/>
    <w:rsid w:val="005E3725"/>
    <w:rsid w:val="005E6DEE"/>
    <w:rsid w:val="005E7FF0"/>
    <w:rsid w:val="005F072D"/>
    <w:rsid w:val="005F29F4"/>
    <w:rsid w:val="005F392D"/>
    <w:rsid w:val="005F3AF4"/>
    <w:rsid w:val="005F5270"/>
    <w:rsid w:val="005F70E4"/>
    <w:rsid w:val="005F747D"/>
    <w:rsid w:val="005F79EF"/>
    <w:rsid w:val="005F7A49"/>
    <w:rsid w:val="006000F9"/>
    <w:rsid w:val="0060196C"/>
    <w:rsid w:val="0060519B"/>
    <w:rsid w:val="00606E03"/>
    <w:rsid w:val="006075BE"/>
    <w:rsid w:val="00607D40"/>
    <w:rsid w:val="0061482F"/>
    <w:rsid w:val="006151D6"/>
    <w:rsid w:val="00615CBE"/>
    <w:rsid w:val="0061602A"/>
    <w:rsid w:val="006165ED"/>
    <w:rsid w:val="00617F80"/>
    <w:rsid w:val="00620937"/>
    <w:rsid w:val="00620949"/>
    <w:rsid w:val="006219FD"/>
    <w:rsid w:val="00623075"/>
    <w:rsid w:val="00623803"/>
    <w:rsid w:val="00624750"/>
    <w:rsid w:val="00624799"/>
    <w:rsid w:val="00627C1D"/>
    <w:rsid w:val="00627CEF"/>
    <w:rsid w:val="00631F36"/>
    <w:rsid w:val="0063389A"/>
    <w:rsid w:val="00641998"/>
    <w:rsid w:val="00643C24"/>
    <w:rsid w:val="00643C92"/>
    <w:rsid w:val="00646A87"/>
    <w:rsid w:val="006470A2"/>
    <w:rsid w:val="00651D76"/>
    <w:rsid w:val="0066143A"/>
    <w:rsid w:val="00662CAD"/>
    <w:rsid w:val="006635DC"/>
    <w:rsid w:val="00665312"/>
    <w:rsid w:val="00667CC0"/>
    <w:rsid w:val="0067044E"/>
    <w:rsid w:val="00671095"/>
    <w:rsid w:val="006746BF"/>
    <w:rsid w:val="006768E5"/>
    <w:rsid w:val="00680417"/>
    <w:rsid w:val="00681C05"/>
    <w:rsid w:val="00685982"/>
    <w:rsid w:val="00686180"/>
    <w:rsid w:val="006861A5"/>
    <w:rsid w:val="00686672"/>
    <w:rsid w:val="00686EA5"/>
    <w:rsid w:val="0068773B"/>
    <w:rsid w:val="006908EF"/>
    <w:rsid w:val="00691B92"/>
    <w:rsid w:val="00693268"/>
    <w:rsid w:val="0069450B"/>
    <w:rsid w:val="0069520D"/>
    <w:rsid w:val="006965FB"/>
    <w:rsid w:val="00696902"/>
    <w:rsid w:val="006978C3"/>
    <w:rsid w:val="006A08E8"/>
    <w:rsid w:val="006A491F"/>
    <w:rsid w:val="006B0D46"/>
    <w:rsid w:val="006B1E17"/>
    <w:rsid w:val="006B261D"/>
    <w:rsid w:val="006B3885"/>
    <w:rsid w:val="006B3964"/>
    <w:rsid w:val="006C359C"/>
    <w:rsid w:val="006C4166"/>
    <w:rsid w:val="006C7040"/>
    <w:rsid w:val="006C7514"/>
    <w:rsid w:val="006D1934"/>
    <w:rsid w:val="006D195A"/>
    <w:rsid w:val="006D1B97"/>
    <w:rsid w:val="006D2F0C"/>
    <w:rsid w:val="006D6136"/>
    <w:rsid w:val="006E1745"/>
    <w:rsid w:val="006E21D8"/>
    <w:rsid w:val="006E658D"/>
    <w:rsid w:val="006F30A5"/>
    <w:rsid w:val="006F6F54"/>
    <w:rsid w:val="006F7631"/>
    <w:rsid w:val="007020CB"/>
    <w:rsid w:val="00704210"/>
    <w:rsid w:val="0070471C"/>
    <w:rsid w:val="0071226C"/>
    <w:rsid w:val="007126D7"/>
    <w:rsid w:val="007131A7"/>
    <w:rsid w:val="007204D3"/>
    <w:rsid w:val="00723BB9"/>
    <w:rsid w:val="0072667C"/>
    <w:rsid w:val="00732431"/>
    <w:rsid w:val="0073547B"/>
    <w:rsid w:val="00735DB1"/>
    <w:rsid w:val="007369BB"/>
    <w:rsid w:val="00737648"/>
    <w:rsid w:val="00740B14"/>
    <w:rsid w:val="007431A9"/>
    <w:rsid w:val="00747429"/>
    <w:rsid w:val="007474FB"/>
    <w:rsid w:val="007508BA"/>
    <w:rsid w:val="007515FE"/>
    <w:rsid w:val="00754719"/>
    <w:rsid w:val="00754A8D"/>
    <w:rsid w:val="00754CCB"/>
    <w:rsid w:val="0076137A"/>
    <w:rsid w:val="00761481"/>
    <w:rsid w:val="00762F84"/>
    <w:rsid w:val="00763D44"/>
    <w:rsid w:val="007729DF"/>
    <w:rsid w:val="007746B8"/>
    <w:rsid w:val="00780A5D"/>
    <w:rsid w:val="00782906"/>
    <w:rsid w:val="0078345F"/>
    <w:rsid w:val="007844F4"/>
    <w:rsid w:val="0078498D"/>
    <w:rsid w:val="00784A72"/>
    <w:rsid w:val="00785D65"/>
    <w:rsid w:val="007860ED"/>
    <w:rsid w:val="00793CC5"/>
    <w:rsid w:val="0079448A"/>
    <w:rsid w:val="00795654"/>
    <w:rsid w:val="007A085B"/>
    <w:rsid w:val="007A10E7"/>
    <w:rsid w:val="007A1824"/>
    <w:rsid w:val="007A3F0A"/>
    <w:rsid w:val="007A6392"/>
    <w:rsid w:val="007A765F"/>
    <w:rsid w:val="007A7833"/>
    <w:rsid w:val="007B3129"/>
    <w:rsid w:val="007B4933"/>
    <w:rsid w:val="007B6712"/>
    <w:rsid w:val="007C18C6"/>
    <w:rsid w:val="007C4928"/>
    <w:rsid w:val="007C4CA0"/>
    <w:rsid w:val="007C74D5"/>
    <w:rsid w:val="007D71EA"/>
    <w:rsid w:val="007E08B6"/>
    <w:rsid w:val="007E2199"/>
    <w:rsid w:val="007E24C1"/>
    <w:rsid w:val="007E43DE"/>
    <w:rsid w:val="007E57F6"/>
    <w:rsid w:val="007E696E"/>
    <w:rsid w:val="007F0DA4"/>
    <w:rsid w:val="007F33B8"/>
    <w:rsid w:val="007F7069"/>
    <w:rsid w:val="00801C20"/>
    <w:rsid w:val="00804E4B"/>
    <w:rsid w:val="0080663F"/>
    <w:rsid w:val="00807B62"/>
    <w:rsid w:val="008109C2"/>
    <w:rsid w:val="00811FF5"/>
    <w:rsid w:val="00812387"/>
    <w:rsid w:val="008130D5"/>
    <w:rsid w:val="00813ABA"/>
    <w:rsid w:val="00813B27"/>
    <w:rsid w:val="008163D1"/>
    <w:rsid w:val="0082118C"/>
    <w:rsid w:val="00823CF7"/>
    <w:rsid w:val="0082592A"/>
    <w:rsid w:val="00827AE5"/>
    <w:rsid w:val="00830244"/>
    <w:rsid w:val="00831415"/>
    <w:rsid w:val="00832865"/>
    <w:rsid w:val="008328CC"/>
    <w:rsid w:val="008330DA"/>
    <w:rsid w:val="008330DD"/>
    <w:rsid w:val="00834D72"/>
    <w:rsid w:val="00835602"/>
    <w:rsid w:val="00837827"/>
    <w:rsid w:val="0084172C"/>
    <w:rsid w:val="0084190A"/>
    <w:rsid w:val="00845DD4"/>
    <w:rsid w:val="00846405"/>
    <w:rsid w:val="00852FFA"/>
    <w:rsid w:val="00856560"/>
    <w:rsid w:val="008571BF"/>
    <w:rsid w:val="00857434"/>
    <w:rsid w:val="00862F78"/>
    <w:rsid w:val="008647ED"/>
    <w:rsid w:val="00864B21"/>
    <w:rsid w:val="00867F5F"/>
    <w:rsid w:val="008720A8"/>
    <w:rsid w:val="00872C33"/>
    <w:rsid w:val="00873619"/>
    <w:rsid w:val="00880C42"/>
    <w:rsid w:val="00881E56"/>
    <w:rsid w:val="008868E9"/>
    <w:rsid w:val="00891FC2"/>
    <w:rsid w:val="00892EAE"/>
    <w:rsid w:val="008935FF"/>
    <w:rsid w:val="008A156F"/>
    <w:rsid w:val="008A4C80"/>
    <w:rsid w:val="008A629E"/>
    <w:rsid w:val="008A6B6F"/>
    <w:rsid w:val="008B09D5"/>
    <w:rsid w:val="008B4529"/>
    <w:rsid w:val="008B5588"/>
    <w:rsid w:val="008B59C0"/>
    <w:rsid w:val="008B6E22"/>
    <w:rsid w:val="008C11F3"/>
    <w:rsid w:val="008C274D"/>
    <w:rsid w:val="008C378C"/>
    <w:rsid w:val="008C5098"/>
    <w:rsid w:val="008D02C5"/>
    <w:rsid w:val="008D133E"/>
    <w:rsid w:val="008D3AA7"/>
    <w:rsid w:val="008D7844"/>
    <w:rsid w:val="008E14C9"/>
    <w:rsid w:val="008E16BC"/>
    <w:rsid w:val="008E36BC"/>
    <w:rsid w:val="008E4026"/>
    <w:rsid w:val="008E6E41"/>
    <w:rsid w:val="008F088C"/>
    <w:rsid w:val="008F1BD6"/>
    <w:rsid w:val="008F1C0B"/>
    <w:rsid w:val="008F2371"/>
    <w:rsid w:val="008F3284"/>
    <w:rsid w:val="008F4BF9"/>
    <w:rsid w:val="0090187B"/>
    <w:rsid w:val="00901D78"/>
    <w:rsid w:val="00903619"/>
    <w:rsid w:val="00903E13"/>
    <w:rsid w:val="0090432C"/>
    <w:rsid w:val="00905E29"/>
    <w:rsid w:val="00906114"/>
    <w:rsid w:val="00906C2F"/>
    <w:rsid w:val="00906C54"/>
    <w:rsid w:val="00907536"/>
    <w:rsid w:val="00907D61"/>
    <w:rsid w:val="00907DC0"/>
    <w:rsid w:val="00907ED9"/>
    <w:rsid w:val="009103AB"/>
    <w:rsid w:val="00910DE3"/>
    <w:rsid w:val="00911092"/>
    <w:rsid w:val="00911193"/>
    <w:rsid w:val="0091162F"/>
    <w:rsid w:val="00916375"/>
    <w:rsid w:val="00921227"/>
    <w:rsid w:val="00921BDA"/>
    <w:rsid w:val="00922CCA"/>
    <w:rsid w:val="00923505"/>
    <w:rsid w:val="00923574"/>
    <w:rsid w:val="009255DC"/>
    <w:rsid w:val="0093088E"/>
    <w:rsid w:val="00933C7E"/>
    <w:rsid w:val="00935F56"/>
    <w:rsid w:val="00936146"/>
    <w:rsid w:val="00937B67"/>
    <w:rsid w:val="00937FD6"/>
    <w:rsid w:val="00941C18"/>
    <w:rsid w:val="00943757"/>
    <w:rsid w:val="00947886"/>
    <w:rsid w:val="00954BE3"/>
    <w:rsid w:val="00965083"/>
    <w:rsid w:val="0096591F"/>
    <w:rsid w:val="00965B99"/>
    <w:rsid w:val="00966701"/>
    <w:rsid w:val="009668F5"/>
    <w:rsid w:val="0096748F"/>
    <w:rsid w:val="00967867"/>
    <w:rsid w:val="00967DED"/>
    <w:rsid w:val="009708A8"/>
    <w:rsid w:val="0097220A"/>
    <w:rsid w:val="009761BC"/>
    <w:rsid w:val="00976624"/>
    <w:rsid w:val="0097680C"/>
    <w:rsid w:val="00977264"/>
    <w:rsid w:val="0098006A"/>
    <w:rsid w:val="009804A1"/>
    <w:rsid w:val="00980D66"/>
    <w:rsid w:val="0098295E"/>
    <w:rsid w:val="009855A6"/>
    <w:rsid w:val="00986F5B"/>
    <w:rsid w:val="00990E63"/>
    <w:rsid w:val="009A293D"/>
    <w:rsid w:val="009A4C0E"/>
    <w:rsid w:val="009B6EC7"/>
    <w:rsid w:val="009C17DD"/>
    <w:rsid w:val="009C5BD1"/>
    <w:rsid w:val="009C675D"/>
    <w:rsid w:val="009D2E52"/>
    <w:rsid w:val="009D35A6"/>
    <w:rsid w:val="009D40FD"/>
    <w:rsid w:val="009D555D"/>
    <w:rsid w:val="009D710D"/>
    <w:rsid w:val="009D71FD"/>
    <w:rsid w:val="009E3F1B"/>
    <w:rsid w:val="009E4C33"/>
    <w:rsid w:val="009E77FB"/>
    <w:rsid w:val="009F131C"/>
    <w:rsid w:val="009F2452"/>
    <w:rsid w:val="009F385C"/>
    <w:rsid w:val="009F41A4"/>
    <w:rsid w:val="009F44ED"/>
    <w:rsid w:val="009F7A31"/>
    <w:rsid w:val="00A002D3"/>
    <w:rsid w:val="00A03178"/>
    <w:rsid w:val="00A04A26"/>
    <w:rsid w:val="00A0643F"/>
    <w:rsid w:val="00A07318"/>
    <w:rsid w:val="00A07440"/>
    <w:rsid w:val="00A159B5"/>
    <w:rsid w:val="00A222BA"/>
    <w:rsid w:val="00A22A6C"/>
    <w:rsid w:val="00A23E05"/>
    <w:rsid w:val="00A240D6"/>
    <w:rsid w:val="00A26D2B"/>
    <w:rsid w:val="00A272EA"/>
    <w:rsid w:val="00A31C24"/>
    <w:rsid w:val="00A34C3A"/>
    <w:rsid w:val="00A35CFB"/>
    <w:rsid w:val="00A35F24"/>
    <w:rsid w:val="00A370AC"/>
    <w:rsid w:val="00A41E77"/>
    <w:rsid w:val="00A42D54"/>
    <w:rsid w:val="00A4444B"/>
    <w:rsid w:val="00A45099"/>
    <w:rsid w:val="00A46E86"/>
    <w:rsid w:val="00A47C33"/>
    <w:rsid w:val="00A54BBC"/>
    <w:rsid w:val="00A54E45"/>
    <w:rsid w:val="00A5546A"/>
    <w:rsid w:val="00A56360"/>
    <w:rsid w:val="00A617ED"/>
    <w:rsid w:val="00A64208"/>
    <w:rsid w:val="00A65BE9"/>
    <w:rsid w:val="00A6664E"/>
    <w:rsid w:val="00A71A59"/>
    <w:rsid w:val="00A764DE"/>
    <w:rsid w:val="00A801BF"/>
    <w:rsid w:val="00A81B45"/>
    <w:rsid w:val="00A836A9"/>
    <w:rsid w:val="00A86495"/>
    <w:rsid w:val="00A8766E"/>
    <w:rsid w:val="00A9018D"/>
    <w:rsid w:val="00A91C16"/>
    <w:rsid w:val="00A92B43"/>
    <w:rsid w:val="00A92F04"/>
    <w:rsid w:val="00A939F1"/>
    <w:rsid w:val="00A93C50"/>
    <w:rsid w:val="00A9496F"/>
    <w:rsid w:val="00A9614E"/>
    <w:rsid w:val="00A96FF1"/>
    <w:rsid w:val="00AA1465"/>
    <w:rsid w:val="00AB074F"/>
    <w:rsid w:val="00AB104D"/>
    <w:rsid w:val="00AB38EA"/>
    <w:rsid w:val="00AB5E47"/>
    <w:rsid w:val="00AB67F9"/>
    <w:rsid w:val="00AB782D"/>
    <w:rsid w:val="00AC0C81"/>
    <w:rsid w:val="00AC5470"/>
    <w:rsid w:val="00AC59DC"/>
    <w:rsid w:val="00AC70EB"/>
    <w:rsid w:val="00AD593C"/>
    <w:rsid w:val="00AD6491"/>
    <w:rsid w:val="00AD7352"/>
    <w:rsid w:val="00AE1144"/>
    <w:rsid w:val="00AF1D01"/>
    <w:rsid w:val="00AF3DCA"/>
    <w:rsid w:val="00AF51FC"/>
    <w:rsid w:val="00AF5EC5"/>
    <w:rsid w:val="00B042D0"/>
    <w:rsid w:val="00B133EB"/>
    <w:rsid w:val="00B142BF"/>
    <w:rsid w:val="00B14D2D"/>
    <w:rsid w:val="00B16A66"/>
    <w:rsid w:val="00B2143E"/>
    <w:rsid w:val="00B21463"/>
    <w:rsid w:val="00B22B1C"/>
    <w:rsid w:val="00B321F6"/>
    <w:rsid w:val="00B32898"/>
    <w:rsid w:val="00B3423E"/>
    <w:rsid w:val="00B3461B"/>
    <w:rsid w:val="00B361D4"/>
    <w:rsid w:val="00B40106"/>
    <w:rsid w:val="00B40B85"/>
    <w:rsid w:val="00B4171E"/>
    <w:rsid w:val="00B42382"/>
    <w:rsid w:val="00B45FFC"/>
    <w:rsid w:val="00B46756"/>
    <w:rsid w:val="00B50000"/>
    <w:rsid w:val="00B5051F"/>
    <w:rsid w:val="00B56020"/>
    <w:rsid w:val="00B5726F"/>
    <w:rsid w:val="00B579A1"/>
    <w:rsid w:val="00B6511D"/>
    <w:rsid w:val="00B66788"/>
    <w:rsid w:val="00B67897"/>
    <w:rsid w:val="00B67D0E"/>
    <w:rsid w:val="00B701C3"/>
    <w:rsid w:val="00B70771"/>
    <w:rsid w:val="00B70CEB"/>
    <w:rsid w:val="00B71B50"/>
    <w:rsid w:val="00B7438B"/>
    <w:rsid w:val="00B746D5"/>
    <w:rsid w:val="00B75271"/>
    <w:rsid w:val="00B7548F"/>
    <w:rsid w:val="00B75835"/>
    <w:rsid w:val="00B80597"/>
    <w:rsid w:val="00B81CF2"/>
    <w:rsid w:val="00B81EAF"/>
    <w:rsid w:val="00B839C0"/>
    <w:rsid w:val="00B845BD"/>
    <w:rsid w:val="00B8632A"/>
    <w:rsid w:val="00B868A0"/>
    <w:rsid w:val="00B869AA"/>
    <w:rsid w:val="00B86DBA"/>
    <w:rsid w:val="00B876D4"/>
    <w:rsid w:val="00B909E9"/>
    <w:rsid w:val="00B9130B"/>
    <w:rsid w:val="00B91413"/>
    <w:rsid w:val="00B9276E"/>
    <w:rsid w:val="00B94944"/>
    <w:rsid w:val="00B968A6"/>
    <w:rsid w:val="00BA2414"/>
    <w:rsid w:val="00BA316E"/>
    <w:rsid w:val="00BA467C"/>
    <w:rsid w:val="00BB19CB"/>
    <w:rsid w:val="00BB3086"/>
    <w:rsid w:val="00BB667E"/>
    <w:rsid w:val="00BC0BC8"/>
    <w:rsid w:val="00BC2EE4"/>
    <w:rsid w:val="00BC33E5"/>
    <w:rsid w:val="00BC3473"/>
    <w:rsid w:val="00BC4545"/>
    <w:rsid w:val="00BC73F0"/>
    <w:rsid w:val="00BD058C"/>
    <w:rsid w:val="00BD1C54"/>
    <w:rsid w:val="00BD26D2"/>
    <w:rsid w:val="00BD2A90"/>
    <w:rsid w:val="00BD312C"/>
    <w:rsid w:val="00BE0132"/>
    <w:rsid w:val="00BE22A4"/>
    <w:rsid w:val="00BE29DC"/>
    <w:rsid w:val="00BE6860"/>
    <w:rsid w:val="00BE79E8"/>
    <w:rsid w:val="00BE7F80"/>
    <w:rsid w:val="00BF0518"/>
    <w:rsid w:val="00BF0E85"/>
    <w:rsid w:val="00BF2D55"/>
    <w:rsid w:val="00BF38F3"/>
    <w:rsid w:val="00BF4078"/>
    <w:rsid w:val="00BF666E"/>
    <w:rsid w:val="00BF6D0D"/>
    <w:rsid w:val="00BF7C16"/>
    <w:rsid w:val="00C03370"/>
    <w:rsid w:val="00C04EA7"/>
    <w:rsid w:val="00C05CB7"/>
    <w:rsid w:val="00C06475"/>
    <w:rsid w:val="00C06CB3"/>
    <w:rsid w:val="00C07D7F"/>
    <w:rsid w:val="00C10B0F"/>
    <w:rsid w:val="00C1722F"/>
    <w:rsid w:val="00C21BD2"/>
    <w:rsid w:val="00C27558"/>
    <w:rsid w:val="00C27AA1"/>
    <w:rsid w:val="00C27CAC"/>
    <w:rsid w:val="00C32DBF"/>
    <w:rsid w:val="00C3334F"/>
    <w:rsid w:val="00C33912"/>
    <w:rsid w:val="00C3563B"/>
    <w:rsid w:val="00C36861"/>
    <w:rsid w:val="00C40A67"/>
    <w:rsid w:val="00C40CC6"/>
    <w:rsid w:val="00C44231"/>
    <w:rsid w:val="00C442B3"/>
    <w:rsid w:val="00C47DBE"/>
    <w:rsid w:val="00C517CB"/>
    <w:rsid w:val="00C524C2"/>
    <w:rsid w:val="00C53998"/>
    <w:rsid w:val="00C5539E"/>
    <w:rsid w:val="00C65061"/>
    <w:rsid w:val="00C656A0"/>
    <w:rsid w:val="00C71522"/>
    <w:rsid w:val="00C7713B"/>
    <w:rsid w:val="00C81218"/>
    <w:rsid w:val="00C818DE"/>
    <w:rsid w:val="00C82825"/>
    <w:rsid w:val="00C85E63"/>
    <w:rsid w:val="00C8603C"/>
    <w:rsid w:val="00C90311"/>
    <w:rsid w:val="00C92A0B"/>
    <w:rsid w:val="00C95106"/>
    <w:rsid w:val="00CA09A3"/>
    <w:rsid w:val="00CA241D"/>
    <w:rsid w:val="00CA2C9A"/>
    <w:rsid w:val="00CA2D4D"/>
    <w:rsid w:val="00CA3359"/>
    <w:rsid w:val="00CA59B8"/>
    <w:rsid w:val="00CA6A3C"/>
    <w:rsid w:val="00CA6E59"/>
    <w:rsid w:val="00CA7BDA"/>
    <w:rsid w:val="00CB128E"/>
    <w:rsid w:val="00CB32A3"/>
    <w:rsid w:val="00CB55EB"/>
    <w:rsid w:val="00CB67D8"/>
    <w:rsid w:val="00CB78F2"/>
    <w:rsid w:val="00CB7DF5"/>
    <w:rsid w:val="00CC2F30"/>
    <w:rsid w:val="00CC4166"/>
    <w:rsid w:val="00CC445E"/>
    <w:rsid w:val="00CC76BD"/>
    <w:rsid w:val="00CC7AB1"/>
    <w:rsid w:val="00CD02D8"/>
    <w:rsid w:val="00CD6853"/>
    <w:rsid w:val="00CD7D33"/>
    <w:rsid w:val="00CE2BDB"/>
    <w:rsid w:val="00CE3F71"/>
    <w:rsid w:val="00CE6E6A"/>
    <w:rsid w:val="00CE7837"/>
    <w:rsid w:val="00CE7886"/>
    <w:rsid w:val="00CF1354"/>
    <w:rsid w:val="00CF171F"/>
    <w:rsid w:val="00CF1B98"/>
    <w:rsid w:val="00D0021D"/>
    <w:rsid w:val="00D00812"/>
    <w:rsid w:val="00D0168F"/>
    <w:rsid w:val="00D06E62"/>
    <w:rsid w:val="00D07D29"/>
    <w:rsid w:val="00D12DAA"/>
    <w:rsid w:val="00D219F8"/>
    <w:rsid w:val="00D22594"/>
    <w:rsid w:val="00D32BD9"/>
    <w:rsid w:val="00D3349D"/>
    <w:rsid w:val="00D33762"/>
    <w:rsid w:val="00D35059"/>
    <w:rsid w:val="00D368A5"/>
    <w:rsid w:val="00D3726F"/>
    <w:rsid w:val="00D40102"/>
    <w:rsid w:val="00D4116C"/>
    <w:rsid w:val="00D45F68"/>
    <w:rsid w:val="00D5580D"/>
    <w:rsid w:val="00D56A8F"/>
    <w:rsid w:val="00D56E10"/>
    <w:rsid w:val="00D576DC"/>
    <w:rsid w:val="00D63042"/>
    <w:rsid w:val="00D67351"/>
    <w:rsid w:val="00D73814"/>
    <w:rsid w:val="00D7470A"/>
    <w:rsid w:val="00D76515"/>
    <w:rsid w:val="00D77155"/>
    <w:rsid w:val="00D83F5D"/>
    <w:rsid w:val="00D843A0"/>
    <w:rsid w:val="00D85745"/>
    <w:rsid w:val="00D86870"/>
    <w:rsid w:val="00D87C89"/>
    <w:rsid w:val="00D92E11"/>
    <w:rsid w:val="00D9398B"/>
    <w:rsid w:val="00D97C3C"/>
    <w:rsid w:val="00DA020A"/>
    <w:rsid w:val="00DA0963"/>
    <w:rsid w:val="00DA5908"/>
    <w:rsid w:val="00DA62FE"/>
    <w:rsid w:val="00DC280D"/>
    <w:rsid w:val="00DC364C"/>
    <w:rsid w:val="00DC4471"/>
    <w:rsid w:val="00DC45F2"/>
    <w:rsid w:val="00DD4CAF"/>
    <w:rsid w:val="00DD6E8E"/>
    <w:rsid w:val="00DD7EC1"/>
    <w:rsid w:val="00DE088E"/>
    <w:rsid w:val="00DE1411"/>
    <w:rsid w:val="00DE1ACC"/>
    <w:rsid w:val="00DE1AEF"/>
    <w:rsid w:val="00DF189B"/>
    <w:rsid w:val="00DF51CF"/>
    <w:rsid w:val="00DF53AD"/>
    <w:rsid w:val="00DF53B9"/>
    <w:rsid w:val="00DF5C55"/>
    <w:rsid w:val="00DF5FB6"/>
    <w:rsid w:val="00DF633B"/>
    <w:rsid w:val="00DF7A47"/>
    <w:rsid w:val="00E01025"/>
    <w:rsid w:val="00E013CF"/>
    <w:rsid w:val="00E1002E"/>
    <w:rsid w:val="00E10B0C"/>
    <w:rsid w:val="00E14ACC"/>
    <w:rsid w:val="00E170FC"/>
    <w:rsid w:val="00E2262E"/>
    <w:rsid w:val="00E3457D"/>
    <w:rsid w:val="00E43F7B"/>
    <w:rsid w:val="00E45B19"/>
    <w:rsid w:val="00E46FB5"/>
    <w:rsid w:val="00E50895"/>
    <w:rsid w:val="00E50DCF"/>
    <w:rsid w:val="00E53068"/>
    <w:rsid w:val="00E53258"/>
    <w:rsid w:val="00E53AC5"/>
    <w:rsid w:val="00E56C16"/>
    <w:rsid w:val="00E57033"/>
    <w:rsid w:val="00E60E6C"/>
    <w:rsid w:val="00E673BB"/>
    <w:rsid w:val="00E71B4C"/>
    <w:rsid w:val="00E72A19"/>
    <w:rsid w:val="00E81258"/>
    <w:rsid w:val="00E8559F"/>
    <w:rsid w:val="00E869A0"/>
    <w:rsid w:val="00E90262"/>
    <w:rsid w:val="00E9429B"/>
    <w:rsid w:val="00E96127"/>
    <w:rsid w:val="00E96137"/>
    <w:rsid w:val="00E96FC4"/>
    <w:rsid w:val="00EA009D"/>
    <w:rsid w:val="00EA1262"/>
    <w:rsid w:val="00EA2023"/>
    <w:rsid w:val="00EA231A"/>
    <w:rsid w:val="00EA2CEA"/>
    <w:rsid w:val="00EA3249"/>
    <w:rsid w:val="00EA52EB"/>
    <w:rsid w:val="00EA5ADE"/>
    <w:rsid w:val="00EA6EA3"/>
    <w:rsid w:val="00EA73B0"/>
    <w:rsid w:val="00EB34EB"/>
    <w:rsid w:val="00EB3EFE"/>
    <w:rsid w:val="00EB5B61"/>
    <w:rsid w:val="00EC03E6"/>
    <w:rsid w:val="00EC112C"/>
    <w:rsid w:val="00EC4169"/>
    <w:rsid w:val="00EC43D8"/>
    <w:rsid w:val="00EC5AA6"/>
    <w:rsid w:val="00EC5D2D"/>
    <w:rsid w:val="00EC7D30"/>
    <w:rsid w:val="00ED0F79"/>
    <w:rsid w:val="00ED19F8"/>
    <w:rsid w:val="00ED1ADE"/>
    <w:rsid w:val="00ED2AC3"/>
    <w:rsid w:val="00ED3172"/>
    <w:rsid w:val="00ED6F73"/>
    <w:rsid w:val="00ED766B"/>
    <w:rsid w:val="00EE33A8"/>
    <w:rsid w:val="00EE618E"/>
    <w:rsid w:val="00EE63B8"/>
    <w:rsid w:val="00EE78BC"/>
    <w:rsid w:val="00EF2415"/>
    <w:rsid w:val="00EF4B91"/>
    <w:rsid w:val="00EF5F30"/>
    <w:rsid w:val="00EF761C"/>
    <w:rsid w:val="00F00D72"/>
    <w:rsid w:val="00F07189"/>
    <w:rsid w:val="00F12B01"/>
    <w:rsid w:val="00F12B8A"/>
    <w:rsid w:val="00F15231"/>
    <w:rsid w:val="00F16BD2"/>
    <w:rsid w:val="00F17459"/>
    <w:rsid w:val="00F20479"/>
    <w:rsid w:val="00F2189D"/>
    <w:rsid w:val="00F22EBB"/>
    <w:rsid w:val="00F24AB1"/>
    <w:rsid w:val="00F26765"/>
    <w:rsid w:val="00F32B18"/>
    <w:rsid w:val="00F3405A"/>
    <w:rsid w:val="00F34D3D"/>
    <w:rsid w:val="00F36E17"/>
    <w:rsid w:val="00F413F8"/>
    <w:rsid w:val="00F4194A"/>
    <w:rsid w:val="00F4291C"/>
    <w:rsid w:val="00F43EF6"/>
    <w:rsid w:val="00F46C91"/>
    <w:rsid w:val="00F51B4F"/>
    <w:rsid w:val="00F547A3"/>
    <w:rsid w:val="00F550C5"/>
    <w:rsid w:val="00F615BF"/>
    <w:rsid w:val="00F62470"/>
    <w:rsid w:val="00F62A91"/>
    <w:rsid w:val="00F62F59"/>
    <w:rsid w:val="00F638AE"/>
    <w:rsid w:val="00F63918"/>
    <w:rsid w:val="00F65032"/>
    <w:rsid w:val="00F66247"/>
    <w:rsid w:val="00F678FC"/>
    <w:rsid w:val="00F704CD"/>
    <w:rsid w:val="00F71435"/>
    <w:rsid w:val="00F72A9C"/>
    <w:rsid w:val="00F739B4"/>
    <w:rsid w:val="00F76433"/>
    <w:rsid w:val="00F80F74"/>
    <w:rsid w:val="00F80F7D"/>
    <w:rsid w:val="00F82BDB"/>
    <w:rsid w:val="00F8388C"/>
    <w:rsid w:val="00F874F6"/>
    <w:rsid w:val="00F923F7"/>
    <w:rsid w:val="00F93D4C"/>
    <w:rsid w:val="00F94F15"/>
    <w:rsid w:val="00F958E1"/>
    <w:rsid w:val="00F96C97"/>
    <w:rsid w:val="00FA3A42"/>
    <w:rsid w:val="00FA7642"/>
    <w:rsid w:val="00FB1EA3"/>
    <w:rsid w:val="00FB2549"/>
    <w:rsid w:val="00FB353D"/>
    <w:rsid w:val="00FB5B2B"/>
    <w:rsid w:val="00FB7C21"/>
    <w:rsid w:val="00FC0E64"/>
    <w:rsid w:val="00FC20FA"/>
    <w:rsid w:val="00FC2CEC"/>
    <w:rsid w:val="00FC32BA"/>
    <w:rsid w:val="00FC7A62"/>
    <w:rsid w:val="00FD02BA"/>
    <w:rsid w:val="00FD15B2"/>
    <w:rsid w:val="00FD6ACB"/>
    <w:rsid w:val="00FE313A"/>
    <w:rsid w:val="00FE57AA"/>
    <w:rsid w:val="00FF0F48"/>
    <w:rsid w:val="00FF27AB"/>
    <w:rsid w:val="00FF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7A62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styleId="af8">
    <w:name w:val="Unresolved Mention"/>
    <w:basedOn w:val="a0"/>
    <w:uiPriority w:val="99"/>
    <w:semiHidden/>
    <w:unhideWhenUsed/>
    <w:rsid w:val="00D368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1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7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5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7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6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7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0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5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0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5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0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3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8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3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6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7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6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4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7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8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3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4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1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4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4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1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6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1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8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4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8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3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2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2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4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8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0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8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1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2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8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0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4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1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2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0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1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4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2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8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0113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4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2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4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3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5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1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6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1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2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7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6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4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6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1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4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1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2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6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2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5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4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1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6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8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8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8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4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1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3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2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0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2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2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3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2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6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1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1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2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1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1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0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6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2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6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9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4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4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9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8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1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4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9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8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6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9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9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4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5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5635-B889-4624-90C2-1C81583E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756</TotalTime>
  <Pages>10</Pages>
  <Words>4961</Words>
  <Characters>2829</Characters>
  <Application>Microsoft Office Word</Application>
  <DocSecurity>0</DocSecurity>
  <Lines>23</Lines>
  <Paragraphs>15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Bresh</dc:creator>
  <cp:lastModifiedBy>Bresh</cp:lastModifiedBy>
  <cp:revision>19</cp:revision>
  <cp:lastPrinted>2025-10-10T21:51:00Z</cp:lastPrinted>
  <dcterms:created xsi:type="dcterms:W3CDTF">2026-02-04T10:30:00Z</dcterms:created>
  <dcterms:modified xsi:type="dcterms:W3CDTF">2026-05-20T14:31:00Z</dcterms:modified>
</cp:coreProperties>
</file>